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30FDE" w14:textId="77777777" w:rsidR="00D75DA6" w:rsidRDefault="00D75DA6">
      <w:pPr>
        <w:rPr>
          <w:rFonts w:ascii="Microsoft YaHei UI Light" w:eastAsia="Microsoft YaHei UI Light" w:hAnsi="Microsoft YaHei UI Light"/>
        </w:rPr>
      </w:pPr>
      <w:bookmarkStart w:id="0" w:name="_Hlk48819267"/>
      <w:bookmarkEnd w:id="0"/>
    </w:p>
    <w:p w14:paraId="0D2499E2" w14:textId="77777777" w:rsidR="00D75DA6" w:rsidRDefault="00D75DA6">
      <w:pPr>
        <w:rPr>
          <w:rFonts w:ascii="Microsoft YaHei UI Light" w:eastAsia="Microsoft YaHei UI Light" w:hAnsi="Microsoft YaHei UI Light"/>
        </w:rPr>
      </w:pPr>
    </w:p>
    <w:p w14:paraId="50302B99" w14:textId="77777777" w:rsidR="00D75DA6" w:rsidRDefault="00D75DA6">
      <w:pPr>
        <w:rPr>
          <w:rFonts w:ascii="Microsoft YaHei UI Light" w:eastAsia="Microsoft YaHei UI Light" w:hAnsi="Microsoft YaHei UI Light"/>
        </w:rPr>
      </w:pPr>
    </w:p>
    <w:p w14:paraId="630564C5" w14:textId="77777777" w:rsidR="00D75DA6" w:rsidRDefault="00396562">
      <w:pPr>
        <w:jc w:val="center"/>
        <w:rPr>
          <w:rFonts w:ascii="Microsoft YaHei UI Light" w:eastAsia="Microsoft YaHei UI Light" w:hAnsi="Microsoft YaHei UI Light"/>
          <w:sz w:val="84"/>
          <w:szCs w:val="84"/>
        </w:rPr>
      </w:pPr>
      <w:r>
        <w:rPr>
          <w:rFonts w:ascii="Microsoft YaHei UI Light" w:eastAsia="Microsoft YaHei UI Light" w:hAnsi="Microsoft YaHei UI Light" w:hint="eastAsia"/>
          <w:sz w:val="84"/>
          <w:szCs w:val="84"/>
        </w:rPr>
        <w:t>幼儿园老师上课</w:t>
      </w:r>
    </w:p>
    <w:p w14:paraId="60F7D1C0" w14:textId="77777777" w:rsidR="00D75DA6" w:rsidRDefault="00396562">
      <w:pPr>
        <w:jc w:val="center"/>
        <w:rPr>
          <w:rFonts w:ascii="Microsoft YaHei UI Light" w:eastAsia="Microsoft YaHei UI Light" w:hAnsi="Microsoft YaHei UI Light"/>
          <w:sz w:val="84"/>
          <w:szCs w:val="84"/>
        </w:rPr>
      </w:pPr>
      <w:r>
        <w:rPr>
          <w:rFonts w:ascii="Microsoft YaHei UI Light" w:eastAsia="Microsoft YaHei UI Light" w:hAnsi="Microsoft YaHei UI Light" w:hint="eastAsia"/>
          <w:sz w:val="84"/>
          <w:szCs w:val="84"/>
        </w:rPr>
        <w:t>工作流程</w:t>
      </w:r>
    </w:p>
    <w:p w14:paraId="1E369A14" w14:textId="77777777" w:rsidR="00D75DA6" w:rsidRDefault="00D75DA6">
      <w:pPr>
        <w:rPr>
          <w:rFonts w:ascii="Microsoft YaHei UI Light" w:eastAsia="Microsoft YaHei UI Light" w:hAnsi="Microsoft YaHei UI Light"/>
        </w:rPr>
      </w:pPr>
    </w:p>
    <w:p w14:paraId="2FC1B740" w14:textId="77777777" w:rsidR="00D75DA6" w:rsidRDefault="00D75DA6">
      <w:pPr>
        <w:rPr>
          <w:rFonts w:ascii="Microsoft YaHei UI Light" w:eastAsia="Microsoft YaHei UI Light" w:hAnsi="Microsoft YaHei UI Light"/>
        </w:rPr>
      </w:pPr>
    </w:p>
    <w:p w14:paraId="359FDEC1" w14:textId="77777777" w:rsidR="00D75DA6" w:rsidRDefault="00D75DA6">
      <w:pPr>
        <w:rPr>
          <w:rFonts w:ascii="Microsoft YaHei UI Light" w:eastAsia="Microsoft YaHei UI Light" w:hAnsi="Microsoft YaHei UI Light"/>
        </w:rPr>
      </w:pPr>
    </w:p>
    <w:p w14:paraId="5131570C" w14:textId="77777777" w:rsidR="00D75DA6" w:rsidRDefault="00D75DA6">
      <w:pPr>
        <w:rPr>
          <w:rFonts w:ascii="Microsoft YaHei UI Light" w:eastAsia="Microsoft YaHei UI Light" w:hAnsi="Microsoft YaHei UI Light"/>
        </w:rPr>
      </w:pPr>
    </w:p>
    <w:p w14:paraId="6CE54564" w14:textId="77777777" w:rsidR="00D75DA6" w:rsidRDefault="00D75DA6">
      <w:pPr>
        <w:rPr>
          <w:rFonts w:ascii="Microsoft YaHei UI Light" w:eastAsia="Microsoft YaHei UI Light" w:hAnsi="Microsoft YaHei UI Light"/>
        </w:rPr>
      </w:pPr>
    </w:p>
    <w:p w14:paraId="32A40BF5" w14:textId="77777777" w:rsidR="00D75DA6" w:rsidRDefault="00D75DA6">
      <w:pPr>
        <w:rPr>
          <w:rFonts w:ascii="Microsoft YaHei UI Light" w:eastAsia="Microsoft YaHei UI Light" w:hAnsi="Microsoft YaHei UI Light"/>
        </w:rPr>
      </w:pPr>
    </w:p>
    <w:p w14:paraId="5A6B8EF1" w14:textId="77777777" w:rsidR="00D75DA6" w:rsidRDefault="00D75DA6">
      <w:pPr>
        <w:rPr>
          <w:rFonts w:ascii="Microsoft YaHei UI Light" w:eastAsia="Microsoft YaHei UI Light" w:hAnsi="Microsoft YaHei UI Light"/>
        </w:rPr>
      </w:pPr>
    </w:p>
    <w:p w14:paraId="6B57A4B1" w14:textId="77777777" w:rsidR="00D75DA6" w:rsidRDefault="00D75DA6">
      <w:pPr>
        <w:rPr>
          <w:rFonts w:ascii="Microsoft YaHei UI Light" w:eastAsia="Microsoft YaHei UI Light" w:hAnsi="Microsoft YaHei UI Light"/>
        </w:rPr>
      </w:pPr>
    </w:p>
    <w:p w14:paraId="1C55FEC8" w14:textId="77777777" w:rsidR="00D75DA6" w:rsidRDefault="00D75DA6">
      <w:pPr>
        <w:rPr>
          <w:rFonts w:ascii="Microsoft YaHei UI Light" w:eastAsia="Microsoft YaHei UI Light" w:hAnsi="Microsoft YaHei UI Light"/>
        </w:rPr>
      </w:pPr>
    </w:p>
    <w:p w14:paraId="2A1C0876" w14:textId="77777777" w:rsidR="00D75DA6" w:rsidRDefault="00D75DA6">
      <w:pPr>
        <w:rPr>
          <w:rFonts w:ascii="Microsoft YaHei UI Light" w:eastAsia="Microsoft YaHei UI Light" w:hAnsi="Microsoft YaHei UI Light"/>
        </w:rPr>
      </w:pPr>
    </w:p>
    <w:p w14:paraId="107D6D7D" w14:textId="77777777" w:rsidR="00D75DA6" w:rsidRDefault="00D75DA6">
      <w:pPr>
        <w:rPr>
          <w:rFonts w:ascii="Microsoft YaHei UI Light" w:eastAsia="Microsoft YaHei UI Light" w:hAnsi="Microsoft YaHei UI Light"/>
        </w:rPr>
      </w:pPr>
    </w:p>
    <w:p w14:paraId="36DE06FD" w14:textId="77777777" w:rsidR="00D75DA6" w:rsidRDefault="00D75DA6">
      <w:pPr>
        <w:rPr>
          <w:rFonts w:ascii="Microsoft YaHei UI Light" w:eastAsia="Microsoft YaHei UI Light" w:hAnsi="Microsoft YaHei UI Light"/>
        </w:rPr>
      </w:pPr>
    </w:p>
    <w:p w14:paraId="7EBEE2AF" w14:textId="77777777" w:rsidR="00D75DA6" w:rsidRDefault="00D75DA6">
      <w:pPr>
        <w:rPr>
          <w:rFonts w:ascii="Microsoft YaHei UI Light" w:eastAsia="Microsoft YaHei UI Light" w:hAnsi="Microsoft YaHei UI Light"/>
        </w:rPr>
      </w:pPr>
    </w:p>
    <w:p w14:paraId="7C0B5E6A" w14:textId="77777777" w:rsidR="00D75DA6" w:rsidRDefault="00D75DA6">
      <w:pPr>
        <w:rPr>
          <w:rFonts w:ascii="Microsoft YaHei UI Light" w:eastAsia="Microsoft YaHei UI Light" w:hAnsi="Microsoft YaHei UI Light"/>
        </w:rPr>
      </w:pPr>
    </w:p>
    <w:p w14:paraId="5B31F8AD" w14:textId="77777777" w:rsidR="00D75DA6" w:rsidRDefault="00D75DA6">
      <w:pPr>
        <w:rPr>
          <w:rFonts w:ascii="Microsoft YaHei UI Light" w:eastAsia="Microsoft YaHei UI Light" w:hAnsi="Microsoft YaHei UI Light"/>
        </w:rPr>
      </w:pPr>
    </w:p>
    <w:p w14:paraId="271DDB8B" w14:textId="77777777" w:rsidR="00D75DA6" w:rsidRDefault="00D75DA6">
      <w:pPr>
        <w:rPr>
          <w:rFonts w:ascii="Microsoft YaHei UI Light" w:eastAsia="Microsoft YaHei UI Light" w:hAnsi="Microsoft YaHei UI Light"/>
        </w:rPr>
      </w:pPr>
    </w:p>
    <w:p w14:paraId="3F7C1D0B" w14:textId="77777777" w:rsidR="00D75DA6" w:rsidRDefault="00D75DA6">
      <w:pPr>
        <w:rPr>
          <w:rFonts w:ascii="Microsoft YaHei UI Light" w:eastAsia="Microsoft YaHei UI Light" w:hAnsi="Microsoft YaHei UI Light"/>
        </w:rPr>
      </w:pPr>
    </w:p>
    <w:p w14:paraId="1772F5A8" w14:textId="77777777" w:rsidR="00D75DA6" w:rsidRDefault="00D75DA6">
      <w:pPr>
        <w:rPr>
          <w:rFonts w:ascii="Microsoft YaHei UI Light" w:eastAsia="Microsoft YaHei UI Light" w:hAnsi="Microsoft YaHei UI Light"/>
        </w:rPr>
      </w:pPr>
    </w:p>
    <w:p w14:paraId="3046EC86" w14:textId="77777777" w:rsidR="00D75DA6" w:rsidRDefault="00D75DA6">
      <w:pPr>
        <w:rPr>
          <w:rFonts w:ascii="Microsoft YaHei UI Light" w:eastAsia="Microsoft YaHei UI Light" w:hAnsi="Microsoft YaHei UI Light"/>
        </w:rPr>
      </w:pPr>
    </w:p>
    <w:p w14:paraId="2BEC96E4" w14:textId="77777777" w:rsidR="00D75DA6" w:rsidRDefault="00396562">
      <w:pPr>
        <w:jc w:val="center"/>
        <w:rPr>
          <w:rFonts w:ascii="Microsoft YaHei UI Light" w:eastAsia="Microsoft YaHei UI Light" w:hAnsi="Microsoft YaHei UI Light"/>
          <w:sz w:val="32"/>
          <w:szCs w:val="32"/>
        </w:rPr>
      </w:pPr>
      <w:r>
        <w:rPr>
          <w:rFonts w:ascii="Microsoft YaHei UI Light" w:eastAsia="Microsoft YaHei UI Light" w:hAnsi="Microsoft YaHei UI Light" w:hint="eastAsia"/>
          <w:sz w:val="32"/>
          <w:szCs w:val="32"/>
        </w:rPr>
        <w:t xml:space="preserve">Version </w:t>
      </w:r>
      <w:r>
        <w:rPr>
          <w:rFonts w:ascii="Microsoft YaHei UI Light" w:eastAsia="Microsoft YaHei UI Light" w:hAnsi="Microsoft YaHei UI Light" w:hint="eastAsia"/>
          <w:sz w:val="32"/>
          <w:szCs w:val="32"/>
        </w:rPr>
        <w:t>3</w:t>
      </w:r>
      <w:r>
        <w:rPr>
          <w:rFonts w:ascii="Microsoft YaHei UI Light" w:eastAsia="Microsoft YaHei UI Light" w:hAnsi="Microsoft YaHei UI Light"/>
          <w:sz w:val="32"/>
          <w:szCs w:val="32"/>
        </w:rPr>
        <w:t>.0.1</w:t>
      </w:r>
    </w:p>
    <w:p w14:paraId="2E6563DF" w14:textId="77777777" w:rsidR="00D75DA6" w:rsidRDefault="00D75DA6">
      <w:pPr>
        <w:rPr>
          <w:rFonts w:ascii="Microsoft YaHei UI Light" w:eastAsia="Microsoft YaHei UI Light" w:hAnsi="Microsoft YaHei UI Light"/>
        </w:rPr>
      </w:pPr>
    </w:p>
    <w:p w14:paraId="02B540F3" w14:textId="77777777" w:rsidR="00D75DA6" w:rsidRDefault="00D75DA6">
      <w:pPr>
        <w:rPr>
          <w:rFonts w:ascii="Microsoft YaHei UI Light" w:eastAsia="Microsoft YaHei UI Light" w:hAnsi="Microsoft YaHei UI Light"/>
        </w:rPr>
      </w:pPr>
    </w:p>
    <w:p w14:paraId="7E896312" w14:textId="77777777" w:rsidR="00D75DA6" w:rsidRDefault="00396562">
      <w:pPr>
        <w:jc w:val="center"/>
        <w:rPr>
          <w:rFonts w:ascii="Microsoft YaHei UI Light" w:eastAsia="Microsoft YaHei UI Light" w:hAnsi="Microsoft YaHei UI Light"/>
          <w:sz w:val="32"/>
          <w:szCs w:val="32"/>
        </w:rPr>
      </w:pPr>
      <w:proofErr w:type="gramStart"/>
      <w:r>
        <w:rPr>
          <w:rFonts w:ascii="Microsoft YaHei UI Light" w:eastAsia="Microsoft YaHei UI Light" w:hAnsi="Microsoft YaHei UI Light" w:hint="eastAsia"/>
          <w:sz w:val="32"/>
          <w:szCs w:val="32"/>
        </w:rPr>
        <w:t>贝阳创智</w:t>
      </w:r>
      <w:proofErr w:type="gramEnd"/>
      <w:r>
        <w:rPr>
          <w:rFonts w:ascii="Microsoft YaHei UI Light" w:eastAsia="Microsoft YaHei UI Light" w:hAnsi="Microsoft YaHei UI Light" w:hint="eastAsia"/>
          <w:sz w:val="32"/>
          <w:szCs w:val="32"/>
        </w:rPr>
        <w:t>（北京）技术有限公司</w:t>
      </w:r>
    </w:p>
    <w:p w14:paraId="77AA9D9A" w14:textId="77777777" w:rsidR="00D75DA6" w:rsidRDefault="00D75DA6">
      <w:pPr>
        <w:rPr>
          <w:rFonts w:ascii="Microsoft YaHei UI Light" w:eastAsia="Microsoft YaHei UI Light" w:hAnsi="Microsoft YaHei UI Light"/>
        </w:rPr>
      </w:pPr>
    </w:p>
    <w:p w14:paraId="676D1BA6" w14:textId="77777777" w:rsidR="00D75DA6" w:rsidRDefault="00396562">
      <w:pPr>
        <w:widowControl/>
        <w:jc w:val="left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/>
        </w:rPr>
        <w:br w:type="page"/>
      </w:r>
    </w:p>
    <w:p w14:paraId="5FCA8F23" w14:textId="77777777" w:rsidR="00D75DA6" w:rsidRDefault="00396562">
      <w:pPr>
        <w:pStyle w:val="TOC10"/>
        <w:tabs>
          <w:tab w:val="center" w:pos="4487"/>
          <w:tab w:val="left" w:pos="8041"/>
        </w:tabs>
        <w:rPr>
          <w:rFonts w:ascii="Microsoft YaHei UI Light" w:eastAsia="Microsoft YaHei UI Light" w:hAnsi="Microsoft YaHei UI Light"/>
          <w:color w:val="auto"/>
        </w:rPr>
      </w:pPr>
      <w:r>
        <w:rPr>
          <w:rFonts w:ascii="Microsoft YaHei UI Light" w:eastAsia="Microsoft YaHei UI Light" w:hAnsi="Microsoft YaHei UI Light"/>
          <w:color w:val="auto"/>
          <w:lang w:val="zh-CN"/>
        </w:rPr>
        <w:lastRenderedPageBreak/>
        <w:tab/>
      </w:r>
      <w:r>
        <w:rPr>
          <w:rFonts w:ascii="Microsoft YaHei UI Light" w:eastAsia="Microsoft YaHei UI Light" w:hAnsi="Microsoft YaHei UI Light"/>
          <w:color w:val="auto"/>
          <w:lang w:val="zh-CN"/>
        </w:rPr>
        <w:t>目</w:t>
      </w:r>
      <w:r>
        <w:rPr>
          <w:rFonts w:ascii="Microsoft YaHei UI Light" w:eastAsia="Microsoft YaHei UI Light" w:hAnsi="Microsoft YaHei UI Light" w:hint="eastAsia"/>
          <w:color w:val="auto"/>
          <w:lang w:val="zh-CN"/>
        </w:rPr>
        <w:t xml:space="preserve">  </w:t>
      </w:r>
      <w:r>
        <w:rPr>
          <w:rFonts w:ascii="Microsoft YaHei UI Light" w:eastAsia="Microsoft YaHei UI Light" w:hAnsi="Microsoft YaHei UI Light"/>
          <w:color w:val="auto"/>
          <w:lang w:val="zh-CN"/>
        </w:rPr>
        <w:t>录</w:t>
      </w:r>
      <w:r>
        <w:rPr>
          <w:rFonts w:ascii="Microsoft YaHei UI Light" w:eastAsia="Microsoft YaHei UI Light" w:hAnsi="Microsoft YaHei UI Light"/>
          <w:color w:val="auto"/>
          <w:lang w:val="zh-CN"/>
        </w:rPr>
        <w:tab/>
      </w:r>
    </w:p>
    <w:p w14:paraId="78E217C4" w14:textId="77777777" w:rsidR="00D75DA6" w:rsidRDefault="00396562">
      <w:pPr>
        <w:pStyle w:val="TOC1"/>
        <w:tabs>
          <w:tab w:val="left" w:pos="420"/>
          <w:tab w:val="right" w:leader="dot" w:pos="8965"/>
        </w:tabs>
        <w:rPr>
          <w:rFonts w:asciiTheme="minorHAnsi" w:eastAsiaTheme="minorEastAsia" w:hAnsiTheme="minorHAnsi" w:cstheme="minorBidi"/>
        </w:rPr>
      </w:pPr>
      <w:r>
        <w:rPr>
          <w:rFonts w:ascii="Microsoft YaHei UI Light" w:eastAsia="Microsoft YaHei UI Light" w:hAnsi="Microsoft YaHei UI Light"/>
        </w:rPr>
        <w:fldChar w:fldCharType="begin"/>
      </w:r>
      <w:r>
        <w:rPr>
          <w:rFonts w:ascii="Microsoft YaHei UI Light" w:eastAsia="Microsoft YaHei UI Light" w:hAnsi="Microsoft YaHei UI Light"/>
        </w:rPr>
        <w:instrText xml:space="preserve"> TOC \o "1-3" \h \z \u </w:instrText>
      </w:r>
      <w:r>
        <w:rPr>
          <w:rFonts w:ascii="Microsoft YaHei UI Light" w:eastAsia="Microsoft YaHei UI Light" w:hAnsi="Microsoft YaHei UI Light"/>
        </w:rPr>
        <w:fldChar w:fldCharType="separate"/>
      </w:r>
      <w:hyperlink w:anchor="_Toc49951865" w:history="1">
        <w:r>
          <w:rPr>
            <w:rStyle w:val="af3"/>
            <w:rFonts w:ascii="Microsoft YaHei UI Light" w:eastAsia="Microsoft YaHei UI Light" w:hAnsi="Microsoft YaHei UI Light"/>
          </w:rPr>
          <w:t>1</w:t>
        </w:r>
        <w:r>
          <w:rPr>
            <w:rFonts w:asciiTheme="minorHAnsi" w:eastAsiaTheme="minorEastAsia" w:hAnsiTheme="minorHAnsi" w:cstheme="minorBidi"/>
          </w:rPr>
          <w:tab/>
        </w:r>
        <w:r>
          <w:rPr>
            <w:rStyle w:val="af3"/>
            <w:rFonts w:ascii="Microsoft YaHei UI Light" w:eastAsia="Microsoft YaHei UI Light" w:hAnsi="Microsoft YaHei UI Light"/>
          </w:rPr>
          <w:t>概述</w:t>
        </w:r>
        <w:r>
          <w:tab/>
        </w:r>
        <w:r>
          <w:fldChar w:fldCharType="begin"/>
        </w:r>
        <w:r>
          <w:instrText xml:space="preserve"> PAGEREF _Toc49951865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14B6A32E" w14:textId="77777777" w:rsidR="00D75DA6" w:rsidRDefault="00396562">
      <w:pPr>
        <w:pStyle w:val="TOC2"/>
        <w:tabs>
          <w:tab w:val="left" w:pos="1100"/>
          <w:tab w:val="right" w:leader="dot" w:pos="8965"/>
        </w:tabs>
        <w:rPr>
          <w:rFonts w:asciiTheme="minorHAnsi" w:eastAsiaTheme="minorEastAsia" w:hAnsiTheme="minorHAnsi" w:cstheme="minorBidi"/>
        </w:rPr>
      </w:pPr>
      <w:hyperlink w:anchor="_Toc49951866" w:history="1">
        <w:r>
          <w:rPr>
            <w:rStyle w:val="af3"/>
            <w:rFonts w:ascii="Microsoft YaHei UI Light" w:eastAsia="Microsoft YaHei UI Light" w:hAnsi="Microsoft YaHei UI Light"/>
          </w:rPr>
          <w:t>1.1</w:t>
        </w:r>
        <w:r>
          <w:rPr>
            <w:rFonts w:asciiTheme="minorHAnsi" w:eastAsiaTheme="minorEastAsia" w:hAnsiTheme="minorHAnsi" w:cstheme="minorBidi"/>
          </w:rPr>
          <w:tab/>
        </w:r>
        <w:r>
          <w:rPr>
            <w:rStyle w:val="af3"/>
            <w:rFonts w:ascii="Microsoft YaHei UI Light" w:eastAsia="Microsoft YaHei UI Light" w:hAnsi="Microsoft YaHei UI Light"/>
          </w:rPr>
          <w:t>上课模式</w:t>
        </w:r>
        <w:r>
          <w:tab/>
        </w:r>
        <w:r>
          <w:fldChar w:fldCharType="begin"/>
        </w:r>
        <w:r>
          <w:instrText xml:space="preserve"> PAGEREF _Toc49951866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3D9EE19F" w14:textId="77777777" w:rsidR="00D75DA6" w:rsidRDefault="00396562">
      <w:pPr>
        <w:pStyle w:val="TOC2"/>
        <w:tabs>
          <w:tab w:val="left" w:pos="1100"/>
          <w:tab w:val="right" w:leader="dot" w:pos="8965"/>
        </w:tabs>
        <w:rPr>
          <w:rFonts w:asciiTheme="minorHAnsi" w:eastAsiaTheme="minorEastAsia" w:hAnsiTheme="minorHAnsi" w:cstheme="minorBidi"/>
        </w:rPr>
      </w:pPr>
      <w:hyperlink w:anchor="_Toc49951867" w:history="1">
        <w:r>
          <w:rPr>
            <w:rStyle w:val="af3"/>
            <w:rFonts w:ascii="Microsoft YaHei UI Light" w:eastAsia="Microsoft YaHei UI Light" w:hAnsi="Microsoft YaHei UI Light"/>
          </w:rPr>
          <w:t>1.2</w:t>
        </w:r>
        <w:r>
          <w:rPr>
            <w:rFonts w:asciiTheme="minorHAnsi" w:eastAsiaTheme="minorEastAsia" w:hAnsiTheme="minorHAnsi" w:cstheme="minorBidi"/>
          </w:rPr>
          <w:tab/>
        </w:r>
        <w:r>
          <w:rPr>
            <w:rStyle w:val="af3"/>
            <w:rFonts w:ascii="Microsoft YaHei UI Light" w:eastAsia="Microsoft YaHei UI Light" w:hAnsi="Microsoft YaHei UI Light"/>
          </w:rPr>
          <w:t>参与角色</w:t>
        </w:r>
        <w:r>
          <w:tab/>
        </w:r>
        <w:r>
          <w:fldChar w:fldCharType="begin"/>
        </w:r>
        <w:r>
          <w:instrText xml:space="preserve"> PAGEREF _Toc49951867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1342564C" w14:textId="77777777" w:rsidR="00D75DA6" w:rsidRDefault="00396562">
      <w:pPr>
        <w:pStyle w:val="TOC2"/>
        <w:tabs>
          <w:tab w:val="left" w:pos="1100"/>
          <w:tab w:val="right" w:leader="dot" w:pos="8965"/>
        </w:tabs>
        <w:rPr>
          <w:rFonts w:asciiTheme="minorHAnsi" w:eastAsiaTheme="minorEastAsia" w:hAnsiTheme="minorHAnsi" w:cstheme="minorBidi"/>
        </w:rPr>
      </w:pPr>
      <w:hyperlink w:anchor="_Toc49951868" w:history="1">
        <w:r>
          <w:rPr>
            <w:rStyle w:val="af3"/>
            <w:rFonts w:ascii="Microsoft YaHei UI Light" w:eastAsia="Microsoft YaHei UI Light" w:hAnsi="Microsoft YaHei UI Light"/>
          </w:rPr>
          <w:t>1.3</w:t>
        </w:r>
        <w:r>
          <w:rPr>
            <w:rFonts w:asciiTheme="minorHAnsi" w:eastAsiaTheme="minorEastAsia" w:hAnsiTheme="minorHAnsi" w:cstheme="minorBidi"/>
          </w:rPr>
          <w:tab/>
        </w:r>
        <w:r>
          <w:rPr>
            <w:rStyle w:val="af3"/>
            <w:rFonts w:ascii="Microsoft YaHei UI Light" w:eastAsia="Microsoft YaHei UI Light" w:hAnsi="Microsoft YaHei UI Light"/>
          </w:rPr>
          <w:t>各角色工作</w:t>
        </w:r>
        <w:r>
          <w:tab/>
        </w:r>
        <w:r>
          <w:fldChar w:fldCharType="begin"/>
        </w:r>
        <w:r>
          <w:instrText xml:space="preserve"> PAGEREF _Toc499</w:instrText>
        </w:r>
        <w:r>
          <w:instrText xml:space="preserve">51868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72F56AA9" w14:textId="77777777" w:rsidR="00D75DA6" w:rsidRDefault="00396562">
      <w:pPr>
        <w:pStyle w:val="TOC3"/>
        <w:tabs>
          <w:tab w:val="left" w:pos="1540"/>
          <w:tab w:val="right" w:leader="dot" w:pos="8965"/>
        </w:tabs>
        <w:rPr>
          <w:rFonts w:asciiTheme="minorHAnsi" w:eastAsiaTheme="minorEastAsia" w:hAnsiTheme="minorHAnsi" w:cstheme="minorBidi"/>
        </w:rPr>
      </w:pPr>
      <w:hyperlink w:anchor="_Toc49951869" w:history="1">
        <w:r>
          <w:rPr>
            <w:rStyle w:val="af3"/>
            <w:rFonts w:ascii="Microsoft YaHei UI Light" w:eastAsia="Microsoft YaHei UI Light" w:hAnsi="Microsoft YaHei UI Light"/>
          </w:rPr>
          <w:t>1.3.1</w:t>
        </w:r>
        <w:r>
          <w:rPr>
            <w:rFonts w:asciiTheme="minorHAnsi" w:eastAsiaTheme="minorEastAsia" w:hAnsiTheme="minorHAnsi" w:cstheme="minorBidi"/>
          </w:rPr>
          <w:tab/>
        </w:r>
        <w:r>
          <w:rPr>
            <w:rStyle w:val="af3"/>
            <w:rFonts w:ascii="Microsoft YaHei UI Light" w:eastAsia="Microsoft YaHei UI Light" w:hAnsi="Microsoft YaHei UI Light"/>
          </w:rPr>
          <w:t>开班前准备工作</w:t>
        </w:r>
        <w:r>
          <w:tab/>
        </w:r>
        <w:r>
          <w:fldChar w:fldCharType="begin"/>
        </w:r>
        <w:r>
          <w:instrText xml:space="preserve"> PAGEREF _Toc49951869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4C09D96B" w14:textId="77777777" w:rsidR="00D75DA6" w:rsidRDefault="00396562">
      <w:pPr>
        <w:pStyle w:val="TOC3"/>
        <w:tabs>
          <w:tab w:val="left" w:pos="1540"/>
          <w:tab w:val="right" w:leader="dot" w:pos="8965"/>
        </w:tabs>
        <w:rPr>
          <w:rFonts w:asciiTheme="minorHAnsi" w:eastAsiaTheme="minorEastAsia" w:hAnsiTheme="minorHAnsi" w:cstheme="minorBidi"/>
        </w:rPr>
      </w:pPr>
      <w:hyperlink w:anchor="_Toc49951870" w:history="1">
        <w:r>
          <w:rPr>
            <w:rStyle w:val="af3"/>
            <w:rFonts w:ascii="Microsoft YaHei UI Light" w:eastAsia="Microsoft YaHei UI Light" w:hAnsi="Microsoft YaHei UI Light"/>
          </w:rPr>
          <w:t>1.3.2</w:t>
        </w:r>
        <w:r>
          <w:rPr>
            <w:rFonts w:asciiTheme="minorHAnsi" w:eastAsiaTheme="minorEastAsia" w:hAnsiTheme="minorHAnsi" w:cstheme="minorBidi"/>
          </w:rPr>
          <w:tab/>
        </w:r>
        <w:r>
          <w:rPr>
            <w:rStyle w:val="af3"/>
            <w:rFonts w:ascii="Microsoft YaHei UI Light" w:eastAsia="Microsoft YaHei UI Light" w:hAnsi="Microsoft YaHei UI Light"/>
          </w:rPr>
          <w:t>用贝板上课</w:t>
        </w:r>
        <w:r>
          <w:tab/>
        </w:r>
        <w:r>
          <w:fldChar w:fldCharType="begin"/>
        </w:r>
        <w:r>
          <w:instrText xml:space="preserve"> PAGEREF _Toc49951870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30E6B9CF" w14:textId="77777777" w:rsidR="00D75DA6" w:rsidRDefault="00396562">
      <w:pPr>
        <w:pStyle w:val="TOC3"/>
        <w:tabs>
          <w:tab w:val="left" w:pos="1540"/>
          <w:tab w:val="right" w:leader="dot" w:pos="8965"/>
        </w:tabs>
        <w:rPr>
          <w:rFonts w:asciiTheme="minorHAnsi" w:eastAsiaTheme="minorEastAsia" w:hAnsiTheme="minorHAnsi" w:cstheme="minorBidi"/>
        </w:rPr>
      </w:pPr>
      <w:hyperlink w:anchor="_Toc49951871" w:history="1">
        <w:r>
          <w:rPr>
            <w:rStyle w:val="af3"/>
            <w:rFonts w:ascii="Microsoft YaHei UI Light" w:eastAsia="Microsoft YaHei UI Light" w:hAnsi="Microsoft YaHei UI Light"/>
          </w:rPr>
          <w:t>1.3.3</w:t>
        </w:r>
        <w:r>
          <w:rPr>
            <w:rFonts w:asciiTheme="minorHAnsi" w:eastAsiaTheme="minorEastAsia" w:hAnsiTheme="minorHAnsi" w:cstheme="minorBidi"/>
          </w:rPr>
          <w:tab/>
        </w:r>
        <w:r>
          <w:rPr>
            <w:rStyle w:val="af3"/>
            <w:rFonts w:ascii="Microsoft YaHei UI Light" w:eastAsia="Microsoft YaHei UI Light" w:hAnsi="Microsoft YaHei UI Light"/>
          </w:rPr>
          <w:t>课后评测与分析</w:t>
        </w:r>
        <w:r>
          <w:tab/>
        </w:r>
        <w:r>
          <w:fldChar w:fldCharType="begin"/>
        </w:r>
        <w:r>
          <w:instrText xml:space="preserve"> PAGEREF _Toc49951871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1E730F2C" w14:textId="77777777" w:rsidR="00D75DA6" w:rsidRDefault="00396562">
      <w:pPr>
        <w:pStyle w:val="TOC1"/>
        <w:tabs>
          <w:tab w:val="left" w:pos="420"/>
          <w:tab w:val="right" w:leader="dot" w:pos="8965"/>
        </w:tabs>
        <w:rPr>
          <w:rFonts w:asciiTheme="minorHAnsi" w:eastAsiaTheme="minorEastAsia" w:hAnsiTheme="minorHAnsi" w:cstheme="minorBidi"/>
        </w:rPr>
      </w:pPr>
      <w:hyperlink w:anchor="_Toc49951872" w:history="1">
        <w:r>
          <w:rPr>
            <w:rStyle w:val="af3"/>
            <w:rFonts w:ascii="Microsoft YaHei UI Light" w:eastAsia="Microsoft YaHei UI Light" w:hAnsi="Microsoft YaHei UI Light"/>
          </w:rPr>
          <w:t>2</w:t>
        </w:r>
        <w:r>
          <w:rPr>
            <w:rFonts w:asciiTheme="minorHAnsi" w:eastAsiaTheme="minorEastAsia" w:hAnsiTheme="minorHAnsi" w:cstheme="minorBidi"/>
          </w:rPr>
          <w:tab/>
        </w:r>
        <w:r>
          <w:rPr>
            <w:rStyle w:val="af3"/>
            <w:rFonts w:ascii="Microsoft YaHei UI Light" w:eastAsia="Microsoft YaHei UI Light" w:hAnsi="Microsoft YaHei UI Light"/>
          </w:rPr>
          <w:t>上课第一部分：开班前准备工作</w:t>
        </w:r>
        <w:r>
          <w:tab/>
        </w:r>
        <w:r>
          <w:fldChar w:fldCharType="begin"/>
        </w:r>
        <w:r>
          <w:instrText xml:space="preserve"> PAGEREF _Toc49951872 \h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3F19BDB6" w14:textId="77777777" w:rsidR="00D75DA6" w:rsidRDefault="00396562">
      <w:pPr>
        <w:pStyle w:val="TOC2"/>
        <w:tabs>
          <w:tab w:val="left" w:pos="1100"/>
          <w:tab w:val="right" w:leader="dot" w:pos="8965"/>
        </w:tabs>
        <w:rPr>
          <w:rFonts w:asciiTheme="minorHAnsi" w:eastAsiaTheme="minorEastAsia" w:hAnsiTheme="minorHAnsi" w:cstheme="minorBidi"/>
        </w:rPr>
      </w:pPr>
      <w:hyperlink w:anchor="_Toc49951873" w:history="1">
        <w:r>
          <w:rPr>
            <w:rStyle w:val="af3"/>
            <w:rFonts w:ascii="Microsoft YaHei UI Light" w:eastAsia="Microsoft YaHei UI Light" w:hAnsi="Microsoft YaHei UI Light"/>
          </w:rPr>
          <w:t>2.1</w:t>
        </w:r>
        <w:r>
          <w:rPr>
            <w:rFonts w:asciiTheme="minorHAnsi" w:eastAsiaTheme="minorEastAsia" w:hAnsiTheme="minorHAnsi" w:cstheme="minorBidi"/>
          </w:rPr>
          <w:tab/>
        </w:r>
        <w:r>
          <w:rPr>
            <w:rStyle w:val="af3"/>
            <w:rFonts w:ascii="Microsoft YaHei UI Light" w:eastAsia="Microsoft YaHei UI Light" w:hAnsi="Microsoft YaHei UI Light"/>
          </w:rPr>
          <w:t>机构管理员</w:t>
        </w:r>
        <w:r>
          <w:tab/>
        </w:r>
        <w:r>
          <w:fldChar w:fldCharType="begin"/>
        </w:r>
        <w:r>
          <w:instrText xml:space="preserve"> PAGEREF _Toc49951873 \h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598FC7D5" w14:textId="77777777" w:rsidR="00D75DA6" w:rsidRDefault="00396562">
      <w:pPr>
        <w:pStyle w:val="TOC3"/>
        <w:tabs>
          <w:tab w:val="left" w:pos="1540"/>
          <w:tab w:val="right" w:leader="dot" w:pos="8965"/>
        </w:tabs>
        <w:rPr>
          <w:rFonts w:asciiTheme="minorHAnsi" w:eastAsiaTheme="minorEastAsia" w:hAnsiTheme="minorHAnsi" w:cstheme="minorBidi"/>
        </w:rPr>
      </w:pPr>
      <w:hyperlink w:anchor="_Toc49951874" w:history="1">
        <w:r>
          <w:rPr>
            <w:rStyle w:val="af3"/>
            <w:rFonts w:ascii="Microsoft YaHei UI Light" w:eastAsia="Microsoft YaHei UI Light" w:hAnsi="Microsoft YaHei UI Light"/>
          </w:rPr>
          <w:t>2.1.1</w:t>
        </w:r>
        <w:r>
          <w:rPr>
            <w:rFonts w:asciiTheme="minorHAnsi" w:eastAsiaTheme="minorEastAsia" w:hAnsiTheme="minorHAnsi" w:cstheme="minorBidi"/>
          </w:rPr>
          <w:tab/>
        </w:r>
        <w:r>
          <w:rPr>
            <w:rStyle w:val="af3"/>
            <w:rFonts w:ascii="Microsoft YaHei UI Light" w:eastAsia="Microsoft YaHei UI Light" w:hAnsi="Microsoft YaHei UI Light"/>
          </w:rPr>
          <w:t>创建幼儿园</w:t>
        </w:r>
        <w:r>
          <w:tab/>
        </w:r>
        <w:r>
          <w:fldChar w:fldCharType="begin"/>
        </w:r>
        <w:r>
          <w:instrText xml:space="preserve"> PAGEREF _Toc49951874 \h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7BF2129D" w14:textId="77777777" w:rsidR="00D75DA6" w:rsidRDefault="00396562">
      <w:pPr>
        <w:pStyle w:val="TOC3"/>
        <w:tabs>
          <w:tab w:val="left" w:pos="1540"/>
          <w:tab w:val="right" w:leader="dot" w:pos="8965"/>
        </w:tabs>
        <w:rPr>
          <w:rFonts w:asciiTheme="minorHAnsi" w:eastAsiaTheme="minorEastAsia" w:hAnsiTheme="minorHAnsi" w:cstheme="minorBidi"/>
        </w:rPr>
      </w:pPr>
      <w:hyperlink w:anchor="_Toc49951875" w:history="1">
        <w:r>
          <w:rPr>
            <w:rStyle w:val="af3"/>
            <w:rFonts w:ascii="Microsoft YaHei UI Light" w:eastAsia="Microsoft YaHei UI Light" w:hAnsi="Microsoft YaHei UI Light"/>
          </w:rPr>
          <w:t>2.1.2</w:t>
        </w:r>
        <w:r>
          <w:rPr>
            <w:rFonts w:asciiTheme="minorHAnsi" w:eastAsiaTheme="minorEastAsia" w:hAnsiTheme="minorHAnsi" w:cstheme="minorBidi"/>
          </w:rPr>
          <w:tab/>
        </w:r>
        <w:r>
          <w:rPr>
            <w:rStyle w:val="af3"/>
            <w:rFonts w:ascii="Microsoft YaHei UI Light" w:eastAsia="Microsoft YaHei UI Light" w:hAnsi="Microsoft YaHei UI Light"/>
          </w:rPr>
          <w:t>注册老师</w:t>
        </w:r>
        <w:r>
          <w:tab/>
        </w:r>
        <w:r>
          <w:fldChar w:fldCharType="begin"/>
        </w:r>
        <w:r>
          <w:instrText xml:space="preserve"> PAGEREF _T</w:instrText>
        </w:r>
        <w:r>
          <w:instrText xml:space="preserve">oc49951875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10C101E1" w14:textId="77777777" w:rsidR="00D75DA6" w:rsidRDefault="00396562">
      <w:pPr>
        <w:pStyle w:val="TOC3"/>
        <w:tabs>
          <w:tab w:val="left" w:pos="1540"/>
          <w:tab w:val="right" w:leader="dot" w:pos="8965"/>
        </w:tabs>
        <w:rPr>
          <w:rFonts w:asciiTheme="minorHAnsi" w:eastAsiaTheme="minorEastAsia" w:hAnsiTheme="minorHAnsi" w:cstheme="minorBidi"/>
        </w:rPr>
      </w:pPr>
      <w:hyperlink w:anchor="_Toc49951876" w:history="1">
        <w:r>
          <w:rPr>
            <w:rStyle w:val="af3"/>
            <w:rFonts w:ascii="Microsoft YaHei UI Light" w:eastAsia="Microsoft YaHei UI Light" w:hAnsi="Microsoft YaHei UI Light"/>
          </w:rPr>
          <w:t>2.1.3</w:t>
        </w:r>
        <w:r>
          <w:rPr>
            <w:rFonts w:asciiTheme="minorHAnsi" w:eastAsiaTheme="minorEastAsia" w:hAnsiTheme="minorHAnsi" w:cstheme="minorBidi"/>
          </w:rPr>
          <w:tab/>
        </w:r>
        <w:r>
          <w:rPr>
            <w:rStyle w:val="af3"/>
            <w:rFonts w:ascii="Microsoft YaHei UI Light" w:eastAsia="Microsoft YaHei UI Light" w:hAnsi="Microsoft YaHei UI Light"/>
          </w:rPr>
          <w:t>创建班级</w:t>
        </w:r>
        <w:r>
          <w:tab/>
        </w:r>
        <w:r>
          <w:fldChar w:fldCharType="begin"/>
        </w:r>
        <w:r>
          <w:instrText xml:space="preserve"> PAGEREF _Toc49951876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5771DD7E" w14:textId="77777777" w:rsidR="00D75DA6" w:rsidRDefault="00396562">
      <w:pPr>
        <w:pStyle w:val="TOC2"/>
        <w:tabs>
          <w:tab w:val="left" w:pos="1100"/>
          <w:tab w:val="right" w:leader="dot" w:pos="8965"/>
        </w:tabs>
        <w:rPr>
          <w:rFonts w:asciiTheme="minorHAnsi" w:eastAsiaTheme="minorEastAsia" w:hAnsiTheme="minorHAnsi" w:cstheme="minorBidi"/>
        </w:rPr>
      </w:pPr>
      <w:hyperlink w:anchor="_Toc49951877" w:history="1">
        <w:r>
          <w:rPr>
            <w:rStyle w:val="af3"/>
            <w:rFonts w:ascii="Microsoft YaHei UI Light" w:eastAsia="Microsoft YaHei UI Light" w:hAnsi="Microsoft YaHei UI Light"/>
          </w:rPr>
          <w:t>2.2</w:t>
        </w:r>
        <w:r>
          <w:rPr>
            <w:rFonts w:asciiTheme="minorHAnsi" w:eastAsiaTheme="minorEastAsia" w:hAnsiTheme="minorHAnsi" w:cstheme="minorBidi"/>
          </w:rPr>
          <w:tab/>
        </w:r>
        <w:r>
          <w:rPr>
            <w:rStyle w:val="af3"/>
            <w:rFonts w:ascii="Microsoft YaHei UI Light" w:eastAsia="Microsoft YaHei UI Light" w:hAnsi="Microsoft YaHei UI Light"/>
          </w:rPr>
          <w:t>老师</w:t>
        </w:r>
        <w:r>
          <w:tab/>
        </w:r>
        <w:r>
          <w:fldChar w:fldCharType="begin"/>
        </w:r>
        <w:r>
          <w:instrText xml:space="preserve"> PAGEREF _Toc49951877 \h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464B12EC" w14:textId="77777777" w:rsidR="00D75DA6" w:rsidRDefault="00396562">
      <w:pPr>
        <w:pStyle w:val="TOC3"/>
        <w:tabs>
          <w:tab w:val="left" w:pos="1540"/>
          <w:tab w:val="right" w:leader="dot" w:pos="8965"/>
        </w:tabs>
        <w:rPr>
          <w:rFonts w:asciiTheme="minorHAnsi" w:eastAsiaTheme="minorEastAsia" w:hAnsiTheme="minorHAnsi" w:cstheme="minorBidi"/>
        </w:rPr>
      </w:pPr>
      <w:hyperlink w:anchor="_Toc49951878" w:history="1">
        <w:r>
          <w:rPr>
            <w:rStyle w:val="af3"/>
            <w:rFonts w:ascii="Microsoft YaHei UI Light" w:eastAsia="Microsoft YaHei UI Light" w:hAnsi="Microsoft YaHei UI Light"/>
          </w:rPr>
          <w:t>2.2.1</w:t>
        </w:r>
        <w:r>
          <w:rPr>
            <w:rFonts w:asciiTheme="minorHAnsi" w:eastAsiaTheme="minorEastAsia" w:hAnsiTheme="minorHAnsi" w:cstheme="minorBidi"/>
          </w:rPr>
          <w:tab/>
        </w:r>
        <w:r>
          <w:rPr>
            <w:rStyle w:val="af3"/>
            <w:rFonts w:ascii="Microsoft YaHei UI Light" w:eastAsia="Microsoft YaHei UI Light" w:hAnsi="Microsoft YaHei UI Light"/>
          </w:rPr>
          <w:t>下载课件</w:t>
        </w:r>
        <w:r>
          <w:tab/>
        </w:r>
        <w:r>
          <w:fldChar w:fldCharType="begin"/>
        </w:r>
        <w:r>
          <w:instrText xml:space="preserve"> PAGEREF _Toc49951878 \h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4921D401" w14:textId="77777777" w:rsidR="00D75DA6" w:rsidRDefault="00396562">
      <w:pPr>
        <w:pStyle w:val="TOC3"/>
        <w:tabs>
          <w:tab w:val="left" w:pos="1760"/>
          <w:tab w:val="right" w:leader="dot" w:pos="8965"/>
        </w:tabs>
        <w:rPr>
          <w:rFonts w:asciiTheme="minorHAnsi" w:eastAsiaTheme="minorEastAsia" w:hAnsiTheme="minorHAnsi" w:cstheme="minorBidi"/>
        </w:rPr>
      </w:pPr>
      <w:hyperlink w:anchor="_Toc49951879" w:history="1">
        <w:r>
          <w:rPr>
            <w:rStyle w:val="af3"/>
            <w:rFonts w:ascii="Microsoft YaHei UI Light" w:eastAsia="Microsoft YaHei UI Light" w:hAnsi="Microsoft YaHei UI Light"/>
          </w:rPr>
          <w:t>2.2.2</w:t>
        </w:r>
        <w:r>
          <w:rPr>
            <w:rFonts w:asciiTheme="minorHAnsi" w:eastAsiaTheme="minorEastAsia" w:hAnsiTheme="minorHAnsi" w:cstheme="minorBidi"/>
          </w:rPr>
          <w:tab/>
        </w:r>
        <w:r>
          <w:rPr>
            <w:rStyle w:val="af3"/>
            <w:rFonts w:ascii="Microsoft YaHei UI Light" w:eastAsia="Microsoft YaHei UI Light" w:hAnsi="Microsoft YaHei UI Light"/>
          </w:rPr>
          <w:t>绑定老师云卡</w:t>
        </w:r>
        <w:r>
          <w:tab/>
        </w:r>
        <w:r>
          <w:fldChar w:fldCharType="begin"/>
        </w:r>
        <w:r>
          <w:instrText xml:space="preserve"> PAGEREF _Toc49951879 \h </w:instrText>
        </w:r>
        <w:r>
          <w:fldChar w:fldCharType="separate"/>
        </w:r>
        <w:r>
          <w:t>9</w:t>
        </w:r>
        <w:r>
          <w:fldChar w:fldCharType="end"/>
        </w:r>
      </w:hyperlink>
    </w:p>
    <w:p w14:paraId="31CF1643" w14:textId="77777777" w:rsidR="00D75DA6" w:rsidRDefault="00396562">
      <w:pPr>
        <w:pStyle w:val="TOC3"/>
        <w:tabs>
          <w:tab w:val="left" w:pos="1760"/>
          <w:tab w:val="right" w:leader="dot" w:pos="8965"/>
        </w:tabs>
        <w:rPr>
          <w:rFonts w:asciiTheme="minorHAnsi" w:eastAsiaTheme="minorEastAsia" w:hAnsiTheme="minorHAnsi" w:cstheme="minorBidi"/>
        </w:rPr>
      </w:pPr>
      <w:hyperlink w:anchor="_Toc49951880" w:history="1">
        <w:r>
          <w:rPr>
            <w:rStyle w:val="af3"/>
            <w:rFonts w:ascii="Microsoft YaHei UI Light" w:eastAsia="Microsoft YaHei UI Light" w:hAnsi="Microsoft YaHei UI Light"/>
          </w:rPr>
          <w:t>2.2.3</w:t>
        </w:r>
        <w:r>
          <w:rPr>
            <w:rFonts w:asciiTheme="minorHAnsi" w:eastAsiaTheme="minorEastAsia" w:hAnsiTheme="minorHAnsi" w:cstheme="minorBidi"/>
          </w:rPr>
          <w:tab/>
        </w:r>
        <w:r>
          <w:rPr>
            <w:rStyle w:val="af3"/>
            <w:rFonts w:ascii="Microsoft YaHei UI Light" w:eastAsia="Microsoft YaHei UI Light" w:hAnsi="Microsoft YaHei UI Light"/>
          </w:rPr>
          <w:t>录入学生信息</w:t>
        </w:r>
        <w:r>
          <w:tab/>
        </w:r>
        <w:r>
          <w:fldChar w:fldCharType="begin"/>
        </w:r>
        <w:r>
          <w:instrText xml:space="preserve"> PAGEREF _Toc49951880 \h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7095D164" w14:textId="77777777" w:rsidR="00D75DA6" w:rsidRDefault="00396562">
      <w:pPr>
        <w:pStyle w:val="TOC2"/>
        <w:tabs>
          <w:tab w:val="left" w:pos="1100"/>
          <w:tab w:val="right" w:leader="dot" w:pos="8965"/>
        </w:tabs>
        <w:rPr>
          <w:rFonts w:asciiTheme="minorHAnsi" w:eastAsiaTheme="minorEastAsia" w:hAnsiTheme="minorHAnsi" w:cstheme="minorBidi"/>
        </w:rPr>
      </w:pPr>
      <w:hyperlink w:anchor="_Toc49951881" w:history="1">
        <w:r>
          <w:rPr>
            <w:rStyle w:val="af3"/>
            <w:rFonts w:ascii="Microsoft YaHei UI Light" w:eastAsia="Microsoft YaHei UI Light" w:hAnsi="Microsoft YaHei UI Light"/>
          </w:rPr>
          <w:t>2.3</w:t>
        </w:r>
        <w:r>
          <w:rPr>
            <w:rFonts w:asciiTheme="minorHAnsi" w:eastAsiaTheme="minorEastAsia" w:hAnsiTheme="minorHAnsi" w:cstheme="minorBidi"/>
          </w:rPr>
          <w:tab/>
        </w:r>
        <w:r>
          <w:rPr>
            <w:rStyle w:val="af3"/>
            <w:rFonts w:ascii="Microsoft YaHei UI Light" w:eastAsia="Microsoft YaHei UI Light" w:hAnsi="Microsoft YaHei UI Light"/>
          </w:rPr>
          <w:t>家长</w:t>
        </w:r>
        <w:r>
          <w:tab/>
        </w:r>
        <w:r>
          <w:fldChar w:fldCharType="begin"/>
        </w:r>
        <w:r>
          <w:instrText xml:space="preserve"> PAGEREF _Toc49951881 \h </w:instrText>
        </w:r>
        <w:r>
          <w:fldChar w:fldCharType="separate"/>
        </w:r>
        <w:r>
          <w:t>12</w:t>
        </w:r>
        <w:r>
          <w:fldChar w:fldCharType="end"/>
        </w:r>
      </w:hyperlink>
    </w:p>
    <w:p w14:paraId="3E8EED5A" w14:textId="77777777" w:rsidR="00D75DA6" w:rsidRDefault="00396562">
      <w:pPr>
        <w:pStyle w:val="TOC1"/>
        <w:tabs>
          <w:tab w:val="left" w:pos="420"/>
          <w:tab w:val="right" w:leader="dot" w:pos="8965"/>
        </w:tabs>
        <w:rPr>
          <w:rFonts w:asciiTheme="minorHAnsi" w:eastAsiaTheme="minorEastAsia" w:hAnsiTheme="minorHAnsi" w:cstheme="minorBidi"/>
        </w:rPr>
      </w:pPr>
      <w:hyperlink w:anchor="_Toc49951882" w:history="1">
        <w:r>
          <w:rPr>
            <w:rStyle w:val="af3"/>
            <w:rFonts w:ascii="Microsoft YaHei UI Light" w:eastAsia="Microsoft YaHei UI Light" w:hAnsi="Microsoft YaHei UI Light"/>
          </w:rPr>
          <w:t>3</w:t>
        </w:r>
        <w:r>
          <w:rPr>
            <w:rFonts w:asciiTheme="minorHAnsi" w:eastAsiaTheme="minorEastAsia" w:hAnsiTheme="minorHAnsi" w:cstheme="minorBidi"/>
          </w:rPr>
          <w:tab/>
        </w:r>
        <w:r>
          <w:rPr>
            <w:rStyle w:val="af3"/>
            <w:rFonts w:ascii="Microsoft YaHei UI Light" w:eastAsia="Microsoft YaHei UI Light" w:hAnsi="Microsoft YaHei UI Light"/>
          </w:rPr>
          <w:t>上课第二部分：使用贝板上课</w:t>
        </w:r>
        <w:r>
          <w:tab/>
        </w:r>
        <w:r>
          <w:fldChar w:fldCharType="begin"/>
        </w:r>
        <w:r>
          <w:instrText xml:space="preserve"> PAGEREF _</w:instrText>
        </w:r>
        <w:r>
          <w:instrText xml:space="preserve">Toc49951882 \h </w:instrText>
        </w:r>
        <w:r>
          <w:fldChar w:fldCharType="separate"/>
        </w:r>
        <w:r>
          <w:t>13</w:t>
        </w:r>
        <w:r>
          <w:fldChar w:fldCharType="end"/>
        </w:r>
      </w:hyperlink>
    </w:p>
    <w:p w14:paraId="0C3471A3" w14:textId="77777777" w:rsidR="00D75DA6" w:rsidRDefault="00396562">
      <w:pPr>
        <w:pStyle w:val="TOC2"/>
        <w:tabs>
          <w:tab w:val="left" w:pos="1100"/>
          <w:tab w:val="right" w:leader="dot" w:pos="8965"/>
        </w:tabs>
        <w:rPr>
          <w:rFonts w:asciiTheme="minorHAnsi" w:eastAsiaTheme="minorEastAsia" w:hAnsiTheme="minorHAnsi" w:cstheme="minorBidi"/>
        </w:rPr>
      </w:pPr>
      <w:hyperlink w:anchor="_Toc49951883" w:history="1">
        <w:r>
          <w:rPr>
            <w:rStyle w:val="af3"/>
            <w:rFonts w:ascii="Microsoft YaHei UI Light" w:eastAsia="Microsoft YaHei UI Light" w:hAnsi="Microsoft YaHei UI Light"/>
          </w:rPr>
          <w:t>3.1</w:t>
        </w:r>
        <w:r>
          <w:rPr>
            <w:rFonts w:asciiTheme="minorHAnsi" w:eastAsiaTheme="minorEastAsia" w:hAnsiTheme="minorHAnsi" w:cstheme="minorBidi"/>
          </w:rPr>
          <w:tab/>
        </w:r>
        <w:r>
          <w:rPr>
            <w:rStyle w:val="af3"/>
            <w:rFonts w:ascii="Microsoft YaHei UI Light" w:eastAsia="Microsoft YaHei UI Light" w:hAnsi="Microsoft YaHei UI Light"/>
          </w:rPr>
          <w:t>机构管理员</w:t>
        </w:r>
        <w:r>
          <w:tab/>
        </w:r>
        <w:r>
          <w:fldChar w:fldCharType="begin"/>
        </w:r>
        <w:r>
          <w:instrText xml:space="preserve"> PAGEREF _Toc49951883 \h </w:instrText>
        </w:r>
        <w:r>
          <w:fldChar w:fldCharType="separate"/>
        </w:r>
        <w:r>
          <w:t>13</w:t>
        </w:r>
        <w:r>
          <w:fldChar w:fldCharType="end"/>
        </w:r>
      </w:hyperlink>
    </w:p>
    <w:p w14:paraId="52F828D2" w14:textId="77777777" w:rsidR="00D75DA6" w:rsidRDefault="00396562">
      <w:pPr>
        <w:pStyle w:val="TOC3"/>
        <w:tabs>
          <w:tab w:val="left" w:pos="1540"/>
          <w:tab w:val="right" w:leader="dot" w:pos="8965"/>
        </w:tabs>
        <w:rPr>
          <w:rFonts w:asciiTheme="minorHAnsi" w:eastAsiaTheme="minorEastAsia" w:hAnsiTheme="minorHAnsi" w:cstheme="minorBidi"/>
        </w:rPr>
      </w:pPr>
      <w:hyperlink w:anchor="_Toc49951884" w:history="1">
        <w:r>
          <w:rPr>
            <w:rStyle w:val="af3"/>
            <w:rFonts w:ascii="Microsoft YaHei UI Light" w:eastAsia="Microsoft YaHei UI Light" w:hAnsi="Microsoft YaHei UI Light"/>
          </w:rPr>
          <w:t>3.1.</w:t>
        </w:r>
        <w:r>
          <w:rPr>
            <w:rStyle w:val="af3"/>
            <w:rFonts w:ascii="Microsoft YaHei UI Light" w:eastAsia="Microsoft YaHei UI Light" w:hAnsi="Microsoft YaHei UI Light"/>
          </w:rPr>
          <w:t>1</w:t>
        </w:r>
        <w:r>
          <w:rPr>
            <w:rFonts w:asciiTheme="minorHAnsi" w:eastAsiaTheme="minorEastAsia" w:hAnsiTheme="minorHAnsi" w:cstheme="minorBidi"/>
          </w:rPr>
          <w:tab/>
        </w:r>
        <w:r>
          <w:rPr>
            <w:rStyle w:val="af3"/>
            <w:rFonts w:ascii="Microsoft YaHei UI Light" w:eastAsia="Microsoft YaHei UI Light" w:hAnsi="Microsoft YaHei UI Light"/>
          </w:rPr>
          <w:t>关注要点</w:t>
        </w:r>
        <w:r>
          <w:tab/>
        </w:r>
        <w:r>
          <w:fldChar w:fldCharType="begin"/>
        </w:r>
        <w:r>
          <w:instrText xml:space="preserve"> PAGEREF _Toc49951884 \h </w:instrText>
        </w:r>
        <w:r>
          <w:fldChar w:fldCharType="separate"/>
        </w:r>
        <w:r>
          <w:t>13</w:t>
        </w:r>
        <w:r>
          <w:fldChar w:fldCharType="end"/>
        </w:r>
      </w:hyperlink>
    </w:p>
    <w:p w14:paraId="1542D962" w14:textId="77777777" w:rsidR="00D75DA6" w:rsidRDefault="00396562">
      <w:pPr>
        <w:pStyle w:val="TOC3"/>
        <w:tabs>
          <w:tab w:val="left" w:pos="1540"/>
          <w:tab w:val="right" w:leader="dot" w:pos="8965"/>
        </w:tabs>
        <w:rPr>
          <w:rFonts w:asciiTheme="minorHAnsi" w:eastAsiaTheme="minorEastAsia" w:hAnsiTheme="minorHAnsi" w:cstheme="minorBidi"/>
        </w:rPr>
      </w:pPr>
      <w:hyperlink w:anchor="_Toc49951885" w:history="1">
        <w:r>
          <w:rPr>
            <w:rStyle w:val="af3"/>
            <w:rFonts w:ascii="Microsoft YaHei UI Light" w:eastAsia="Microsoft YaHei UI Light" w:hAnsi="Microsoft YaHei UI Light"/>
          </w:rPr>
          <w:t>3.1.2</w:t>
        </w:r>
        <w:r>
          <w:rPr>
            <w:rFonts w:asciiTheme="minorHAnsi" w:eastAsiaTheme="minorEastAsia" w:hAnsiTheme="minorHAnsi" w:cstheme="minorBidi"/>
          </w:rPr>
          <w:tab/>
        </w:r>
        <w:r>
          <w:rPr>
            <w:rStyle w:val="af3"/>
            <w:rFonts w:ascii="Microsoft YaHei UI Light" w:eastAsia="Microsoft YaHei UI Light" w:hAnsi="Microsoft YaHei UI Light"/>
          </w:rPr>
          <w:t>实时监控</w:t>
        </w:r>
        <w:r>
          <w:tab/>
        </w:r>
        <w:r>
          <w:fldChar w:fldCharType="begin"/>
        </w:r>
        <w:r>
          <w:instrText xml:space="preserve"> PAGEREF _Toc49951885 \h </w:instrText>
        </w:r>
        <w:r>
          <w:fldChar w:fldCharType="separate"/>
        </w:r>
        <w:r>
          <w:t>13</w:t>
        </w:r>
        <w:r>
          <w:fldChar w:fldCharType="end"/>
        </w:r>
      </w:hyperlink>
    </w:p>
    <w:p w14:paraId="409A36F4" w14:textId="77777777" w:rsidR="00D75DA6" w:rsidRDefault="00396562">
      <w:pPr>
        <w:pStyle w:val="TOC2"/>
        <w:tabs>
          <w:tab w:val="left" w:pos="1100"/>
          <w:tab w:val="right" w:leader="dot" w:pos="8965"/>
        </w:tabs>
        <w:rPr>
          <w:rFonts w:asciiTheme="minorHAnsi" w:eastAsiaTheme="minorEastAsia" w:hAnsiTheme="minorHAnsi" w:cstheme="minorBidi"/>
        </w:rPr>
      </w:pPr>
      <w:hyperlink w:anchor="_Toc49951886" w:history="1">
        <w:r>
          <w:rPr>
            <w:rStyle w:val="af3"/>
            <w:rFonts w:ascii="Microsoft YaHei UI Light" w:eastAsia="Microsoft YaHei UI Light" w:hAnsi="Microsoft YaHei UI Light"/>
          </w:rPr>
          <w:t>3.2</w:t>
        </w:r>
        <w:r>
          <w:rPr>
            <w:rFonts w:asciiTheme="minorHAnsi" w:eastAsiaTheme="minorEastAsia" w:hAnsiTheme="minorHAnsi" w:cstheme="minorBidi"/>
          </w:rPr>
          <w:tab/>
        </w:r>
        <w:r>
          <w:rPr>
            <w:rStyle w:val="af3"/>
            <w:rFonts w:ascii="Microsoft YaHei UI Light" w:eastAsia="Microsoft YaHei UI Light" w:hAnsi="Microsoft YaHei UI Light"/>
          </w:rPr>
          <w:t>老师</w:t>
        </w:r>
        <w:r>
          <w:tab/>
        </w:r>
        <w:r>
          <w:fldChar w:fldCharType="begin"/>
        </w:r>
        <w:r>
          <w:instrText xml:space="preserve"> PAGEREF _Toc49951886 \h </w:instrText>
        </w:r>
        <w:r>
          <w:fldChar w:fldCharType="separate"/>
        </w:r>
        <w:r>
          <w:t>15</w:t>
        </w:r>
        <w:r>
          <w:fldChar w:fldCharType="end"/>
        </w:r>
      </w:hyperlink>
    </w:p>
    <w:p w14:paraId="773B0AE0" w14:textId="77777777" w:rsidR="00D75DA6" w:rsidRDefault="00396562">
      <w:pPr>
        <w:pStyle w:val="TOC3"/>
        <w:tabs>
          <w:tab w:val="left" w:pos="1540"/>
          <w:tab w:val="right" w:leader="dot" w:pos="8965"/>
        </w:tabs>
        <w:rPr>
          <w:rFonts w:asciiTheme="minorHAnsi" w:eastAsiaTheme="minorEastAsia" w:hAnsiTheme="minorHAnsi" w:cstheme="minorBidi"/>
        </w:rPr>
      </w:pPr>
      <w:hyperlink w:anchor="_Toc49951887" w:history="1">
        <w:r>
          <w:rPr>
            <w:rStyle w:val="af3"/>
            <w:rFonts w:ascii="Microsoft YaHei UI Light" w:eastAsia="Microsoft YaHei UI Light" w:hAnsi="Microsoft YaHei UI Light"/>
          </w:rPr>
          <w:t>3.2.1</w:t>
        </w:r>
        <w:r>
          <w:rPr>
            <w:rFonts w:asciiTheme="minorHAnsi" w:eastAsiaTheme="minorEastAsia" w:hAnsiTheme="minorHAnsi" w:cstheme="minorBidi"/>
          </w:rPr>
          <w:tab/>
        </w:r>
        <w:r>
          <w:rPr>
            <w:rStyle w:val="af3"/>
            <w:rFonts w:ascii="Microsoft YaHei UI Light" w:eastAsia="Microsoft YaHei UI Light" w:hAnsi="Microsoft YaHei UI Light"/>
          </w:rPr>
          <w:t>切换贝板模式</w:t>
        </w:r>
        <w:r>
          <w:tab/>
        </w:r>
        <w:r>
          <w:fldChar w:fldCharType="begin"/>
        </w:r>
        <w:r>
          <w:instrText xml:space="preserve"> PAGEREF _Toc49951887 \h </w:instrText>
        </w:r>
        <w:r>
          <w:fldChar w:fldCharType="separate"/>
        </w:r>
        <w:r>
          <w:t>15</w:t>
        </w:r>
        <w:r>
          <w:fldChar w:fldCharType="end"/>
        </w:r>
      </w:hyperlink>
    </w:p>
    <w:p w14:paraId="2F1D2438" w14:textId="77777777" w:rsidR="00D75DA6" w:rsidRDefault="00396562">
      <w:pPr>
        <w:pStyle w:val="TOC3"/>
        <w:tabs>
          <w:tab w:val="left" w:pos="1760"/>
          <w:tab w:val="right" w:leader="dot" w:pos="8965"/>
        </w:tabs>
        <w:rPr>
          <w:rFonts w:asciiTheme="minorHAnsi" w:eastAsiaTheme="minorEastAsia" w:hAnsiTheme="minorHAnsi" w:cstheme="minorBidi"/>
        </w:rPr>
      </w:pPr>
      <w:hyperlink w:anchor="_Toc49951888" w:history="1">
        <w:r>
          <w:rPr>
            <w:rStyle w:val="af3"/>
            <w:rFonts w:ascii="Microsoft YaHei UI Light" w:eastAsia="Microsoft YaHei UI Light" w:hAnsi="Microsoft YaHei UI Light"/>
          </w:rPr>
          <w:t>3.2.2</w:t>
        </w:r>
        <w:r>
          <w:rPr>
            <w:rFonts w:asciiTheme="minorHAnsi" w:eastAsiaTheme="minorEastAsia" w:hAnsiTheme="minorHAnsi" w:cstheme="minorBidi"/>
          </w:rPr>
          <w:tab/>
        </w:r>
        <w:r>
          <w:rPr>
            <w:rStyle w:val="af3"/>
            <w:rFonts w:ascii="Microsoft YaHei UI Light" w:eastAsia="Microsoft YaHei UI Light" w:hAnsi="Microsoft YaHei UI Light"/>
          </w:rPr>
          <w:t>登录系统</w:t>
        </w:r>
        <w:r>
          <w:tab/>
        </w:r>
        <w:r>
          <w:fldChar w:fldCharType="begin"/>
        </w:r>
        <w:r>
          <w:instrText xml:space="preserve"> PAGEREF _Toc49951888 \h </w:instrText>
        </w:r>
        <w:r>
          <w:fldChar w:fldCharType="separate"/>
        </w:r>
        <w:r>
          <w:t>15</w:t>
        </w:r>
        <w:r>
          <w:fldChar w:fldCharType="end"/>
        </w:r>
      </w:hyperlink>
    </w:p>
    <w:p w14:paraId="0C03411A" w14:textId="77777777" w:rsidR="00D75DA6" w:rsidRDefault="00396562">
      <w:pPr>
        <w:pStyle w:val="TOC3"/>
        <w:tabs>
          <w:tab w:val="left" w:pos="1760"/>
          <w:tab w:val="right" w:leader="dot" w:pos="8965"/>
        </w:tabs>
        <w:rPr>
          <w:rFonts w:asciiTheme="minorHAnsi" w:eastAsiaTheme="minorEastAsia" w:hAnsiTheme="minorHAnsi" w:cstheme="minorBidi"/>
        </w:rPr>
      </w:pPr>
      <w:hyperlink w:anchor="_Toc49951889" w:history="1">
        <w:r>
          <w:rPr>
            <w:rStyle w:val="af3"/>
            <w:rFonts w:ascii="Microsoft YaHei UI Light" w:eastAsia="Microsoft YaHei UI Light" w:hAnsi="Microsoft YaHei UI Light"/>
          </w:rPr>
          <w:t>3.2.3</w:t>
        </w:r>
        <w:r>
          <w:rPr>
            <w:rFonts w:asciiTheme="minorHAnsi" w:eastAsiaTheme="minorEastAsia" w:hAnsiTheme="minorHAnsi" w:cstheme="minorBidi"/>
          </w:rPr>
          <w:tab/>
        </w:r>
        <w:r>
          <w:rPr>
            <w:rStyle w:val="af3"/>
            <w:rFonts w:ascii="Microsoft YaHei UI Light" w:eastAsia="Microsoft YaHei UI Light" w:hAnsi="Microsoft YaHei UI Light"/>
          </w:rPr>
          <w:t>选择操作模式</w:t>
        </w:r>
        <w:r>
          <w:tab/>
        </w:r>
        <w:r>
          <w:fldChar w:fldCharType="begin"/>
        </w:r>
        <w:r>
          <w:instrText xml:space="preserve"> PAGEREF _Toc49951889 \h </w:instrText>
        </w:r>
        <w:r>
          <w:fldChar w:fldCharType="separate"/>
        </w:r>
        <w:r>
          <w:t>16</w:t>
        </w:r>
        <w:r>
          <w:fldChar w:fldCharType="end"/>
        </w:r>
      </w:hyperlink>
    </w:p>
    <w:p w14:paraId="73E5443B" w14:textId="77777777" w:rsidR="00D75DA6" w:rsidRDefault="00396562">
      <w:pPr>
        <w:pStyle w:val="TOC3"/>
        <w:tabs>
          <w:tab w:val="left" w:pos="1760"/>
          <w:tab w:val="right" w:leader="dot" w:pos="8965"/>
        </w:tabs>
        <w:rPr>
          <w:rFonts w:asciiTheme="minorHAnsi" w:eastAsiaTheme="minorEastAsia" w:hAnsiTheme="minorHAnsi" w:cstheme="minorBidi"/>
        </w:rPr>
      </w:pPr>
      <w:hyperlink w:anchor="_Toc49951890" w:history="1">
        <w:r>
          <w:rPr>
            <w:rStyle w:val="af3"/>
            <w:rFonts w:ascii="Microsoft YaHei UI Light" w:eastAsia="Microsoft YaHei UI Light" w:hAnsi="Microsoft YaHei UI Light"/>
          </w:rPr>
          <w:t>3.2.4</w:t>
        </w:r>
        <w:r>
          <w:rPr>
            <w:rFonts w:asciiTheme="minorHAnsi" w:eastAsiaTheme="minorEastAsia" w:hAnsiTheme="minorHAnsi" w:cstheme="minorBidi"/>
          </w:rPr>
          <w:tab/>
        </w:r>
        <w:r>
          <w:rPr>
            <w:rStyle w:val="af3"/>
            <w:rFonts w:ascii="Microsoft YaHei UI Light" w:eastAsia="Microsoft YaHei UI Light" w:hAnsi="Microsoft YaHei UI Light"/>
          </w:rPr>
          <w:t>选择班级</w:t>
        </w:r>
        <w:r>
          <w:tab/>
        </w:r>
        <w:r>
          <w:fldChar w:fldCharType="begin"/>
        </w:r>
        <w:r>
          <w:instrText xml:space="preserve"> PAGEREF </w:instrText>
        </w:r>
        <w:r>
          <w:instrText xml:space="preserve">_Toc49951890 \h </w:instrText>
        </w:r>
        <w:r>
          <w:fldChar w:fldCharType="separate"/>
        </w:r>
        <w:r>
          <w:t>16</w:t>
        </w:r>
        <w:r>
          <w:fldChar w:fldCharType="end"/>
        </w:r>
      </w:hyperlink>
    </w:p>
    <w:p w14:paraId="3D7777B5" w14:textId="77777777" w:rsidR="00D75DA6" w:rsidRDefault="00396562">
      <w:pPr>
        <w:pStyle w:val="TOC3"/>
        <w:tabs>
          <w:tab w:val="left" w:pos="1760"/>
          <w:tab w:val="right" w:leader="dot" w:pos="8965"/>
        </w:tabs>
        <w:rPr>
          <w:rFonts w:asciiTheme="minorHAnsi" w:eastAsiaTheme="minorEastAsia" w:hAnsiTheme="minorHAnsi" w:cstheme="minorBidi"/>
        </w:rPr>
      </w:pPr>
      <w:hyperlink w:anchor="_Toc49951891" w:history="1">
        <w:r>
          <w:rPr>
            <w:rStyle w:val="af3"/>
            <w:rFonts w:ascii="Microsoft YaHei UI Light" w:eastAsia="Microsoft YaHei UI Light" w:hAnsi="Microsoft YaHei UI Light"/>
          </w:rPr>
          <w:t>3.2.5</w:t>
        </w:r>
        <w:r>
          <w:rPr>
            <w:rFonts w:asciiTheme="minorHAnsi" w:eastAsiaTheme="minorEastAsia" w:hAnsiTheme="minorHAnsi" w:cstheme="minorBidi"/>
          </w:rPr>
          <w:tab/>
        </w:r>
        <w:r>
          <w:rPr>
            <w:rStyle w:val="af3"/>
            <w:rFonts w:ascii="Microsoft YaHei UI Light" w:eastAsia="Microsoft YaHei UI Light" w:hAnsi="Microsoft YaHei UI Light"/>
          </w:rPr>
          <w:t>点名</w:t>
        </w:r>
        <w:r>
          <w:tab/>
        </w:r>
        <w:r>
          <w:fldChar w:fldCharType="begin"/>
        </w:r>
        <w:r>
          <w:instrText xml:space="preserve"> PAGEREF _Toc49951891 \h </w:instrText>
        </w:r>
        <w:r>
          <w:fldChar w:fldCharType="separate"/>
        </w:r>
        <w:r>
          <w:t>17</w:t>
        </w:r>
        <w:r>
          <w:fldChar w:fldCharType="end"/>
        </w:r>
      </w:hyperlink>
    </w:p>
    <w:p w14:paraId="2B38205D" w14:textId="77777777" w:rsidR="00D75DA6" w:rsidRDefault="00396562">
      <w:pPr>
        <w:pStyle w:val="TOC3"/>
        <w:tabs>
          <w:tab w:val="left" w:pos="1760"/>
          <w:tab w:val="right" w:leader="dot" w:pos="8965"/>
        </w:tabs>
        <w:rPr>
          <w:rFonts w:asciiTheme="minorHAnsi" w:eastAsiaTheme="minorEastAsia" w:hAnsiTheme="minorHAnsi" w:cstheme="minorBidi"/>
        </w:rPr>
      </w:pPr>
      <w:hyperlink w:anchor="_Toc49951892" w:history="1">
        <w:r>
          <w:rPr>
            <w:rStyle w:val="af3"/>
            <w:rFonts w:ascii="Microsoft YaHei UI Light" w:eastAsia="Microsoft YaHei UI Light" w:hAnsi="Microsoft YaHei UI Light"/>
          </w:rPr>
          <w:t>3.</w:t>
        </w:r>
        <w:r>
          <w:rPr>
            <w:rStyle w:val="af3"/>
            <w:rFonts w:ascii="Microsoft YaHei UI Light" w:eastAsia="Microsoft YaHei UI Light" w:hAnsi="Microsoft YaHei UI Light"/>
          </w:rPr>
          <w:t>2.6</w:t>
        </w:r>
        <w:r>
          <w:rPr>
            <w:rFonts w:asciiTheme="minorHAnsi" w:eastAsiaTheme="minorEastAsia" w:hAnsiTheme="minorHAnsi" w:cstheme="minorBidi"/>
          </w:rPr>
          <w:tab/>
        </w:r>
        <w:r>
          <w:rPr>
            <w:rStyle w:val="af3"/>
            <w:rFonts w:ascii="Microsoft YaHei UI Light" w:eastAsia="Microsoft YaHei UI Light" w:hAnsi="Microsoft YaHei UI Light"/>
          </w:rPr>
          <w:t>选择课表</w:t>
        </w:r>
        <w:r>
          <w:tab/>
        </w:r>
        <w:r>
          <w:fldChar w:fldCharType="begin"/>
        </w:r>
        <w:r>
          <w:instrText xml:space="preserve"> PAGEREF _Toc49951892 \h </w:instrText>
        </w:r>
        <w:r>
          <w:fldChar w:fldCharType="separate"/>
        </w:r>
        <w:r>
          <w:t>17</w:t>
        </w:r>
        <w:r>
          <w:fldChar w:fldCharType="end"/>
        </w:r>
      </w:hyperlink>
    </w:p>
    <w:p w14:paraId="233E5FD0" w14:textId="77777777" w:rsidR="00D75DA6" w:rsidRDefault="00396562">
      <w:pPr>
        <w:pStyle w:val="TOC3"/>
        <w:tabs>
          <w:tab w:val="left" w:pos="1760"/>
          <w:tab w:val="right" w:leader="dot" w:pos="8965"/>
        </w:tabs>
        <w:rPr>
          <w:rFonts w:asciiTheme="minorHAnsi" w:eastAsiaTheme="minorEastAsia" w:hAnsiTheme="minorHAnsi" w:cstheme="minorBidi"/>
        </w:rPr>
      </w:pPr>
      <w:hyperlink w:anchor="_Toc49951893" w:history="1">
        <w:r>
          <w:rPr>
            <w:rStyle w:val="af3"/>
            <w:rFonts w:ascii="Microsoft YaHei UI Light" w:eastAsia="Microsoft YaHei UI Light" w:hAnsi="Microsoft YaHei UI Light"/>
          </w:rPr>
          <w:t>3.2.7</w:t>
        </w:r>
        <w:r>
          <w:rPr>
            <w:rFonts w:asciiTheme="minorHAnsi" w:eastAsiaTheme="minorEastAsia" w:hAnsiTheme="minorHAnsi" w:cstheme="minorBidi"/>
          </w:rPr>
          <w:tab/>
        </w:r>
        <w:r>
          <w:rPr>
            <w:rStyle w:val="af3"/>
            <w:rFonts w:ascii="Microsoft YaHei UI Light" w:eastAsia="Microsoft YaHei UI Light" w:hAnsi="Microsoft YaHei UI Light"/>
          </w:rPr>
          <w:t>上课</w:t>
        </w:r>
        <w:r>
          <w:tab/>
        </w:r>
        <w:r>
          <w:fldChar w:fldCharType="begin"/>
        </w:r>
        <w:r>
          <w:instrText xml:space="preserve"> PAGEREF _Toc49951893 \h </w:instrText>
        </w:r>
        <w:r>
          <w:fldChar w:fldCharType="separate"/>
        </w:r>
        <w:r>
          <w:t>18</w:t>
        </w:r>
        <w:r>
          <w:fldChar w:fldCharType="end"/>
        </w:r>
      </w:hyperlink>
    </w:p>
    <w:p w14:paraId="2AEE61BD" w14:textId="77777777" w:rsidR="00D75DA6" w:rsidRDefault="00396562">
      <w:pPr>
        <w:pStyle w:val="TOC3"/>
        <w:tabs>
          <w:tab w:val="left" w:pos="1760"/>
          <w:tab w:val="right" w:leader="dot" w:pos="8965"/>
        </w:tabs>
        <w:rPr>
          <w:rFonts w:asciiTheme="minorHAnsi" w:eastAsiaTheme="minorEastAsia" w:hAnsiTheme="minorHAnsi" w:cstheme="minorBidi"/>
        </w:rPr>
      </w:pPr>
      <w:hyperlink w:anchor="_Toc49951894" w:history="1">
        <w:r>
          <w:rPr>
            <w:rStyle w:val="af3"/>
            <w:rFonts w:ascii="Microsoft YaHei UI Light" w:eastAsia="Microsoft YaHei UI Light" w:hAnsi="Microsoft YaHei UI Light"/>
          </w:rPr>
          <w:t>3.2.8</w:t>
        </w:r>
        <w:r>
          <w:rPr>
            <w:rFonts w:asciiTheme="minorHAnsi" w:eastAsiaTheme="minorEastAsia" w:hAnsiTheme="minorHAnsi" w:cstheme="minorBidi"/>
          </w:rPr>
          <w:tab/>
        </w:r>
        <w:r>
          <w:rPr>
            <w:rStyle w:val="af3"/>
            <w:rFonts w:ascii="Microsoft YaHei UI Light" w:eastAsia="Microsoft YaHei UI Light" w:hAnsi="Microsoft YaHei UI Light"/>
          </w:rPr>
          <w:t>下课</w:t>
        </w:r>
        <w:r>
          <w:tab/>
        </w:r>
        <w:r>
          <w:fldChar w:fldCharType="begin"/>
        </w:r>
        <w:r>
          <w:instrText xml:space="preserve"> PAGEREF _Toc49951894 \h </w:instrText>
        </w:r>
        <w:r>
          <w:fldChar w:fldCharType="separate"/>
        </w:r>
        <w:r>
          <w:t>19</w:t>
        </w:r>
        <w:r>
          <w:fldChar w:fldCharType="end"/>
        </w:r>
      </w:hyperlink>
    </w:p>
    <w:p w14:paraId="16286BD3" w14:textId="77777777" w:rsidR="00D75DA6" w:rsidRDefault="00396562">
      <w:pPr>
        <w:pStyle w:val="TOC2"/>
        <w:tabs>
          <w:tab w:val="left" w:pos="1100"/>
          <w:tab w:val="right" w:leader="dot" w:pos="8965"/>
        </w:tabs>
        <w:rPr>
          <w:rFonts w:asciiTheme="minorHAnsi" w:eastAsiaTheme="minorEastAsia" w:hAnsiTheme="minorHAnsi" w:cstheme="minorBidi"/>
        </w:rPr>
      </w:pPr>
      <w:hyperlink w:anchor="_Toc49951895" w:history="1">
        <w:r>
          <w:rPr>
            <w:rStyle w:val="af3"/>
            <w:rFonts w:ascii="Microsoft YaHei UI Light" w:eastAsia="Microsoft YaHei UI Light" w:hAnsi="Microsoft YaHei UI Light"/>
          </w:rPr>
          <w:t>3.3</w:t>
        </w:r>
        <w:r>
          <w:rPr>
            <w:rFonts w:asciiTheme="minorHAnsi" w:eastAsiaTheme="minorEastAsia" w:hAnsiTheme="minorHAnsi" w:cstheme="minorBidi"/>
          </w:rPr>
          <w:tab/>
        </w:r>
        <w:r>
          <w:rPr>
            <w:rStyle w:val="af3"/>
            <w:rFonts w:ascii="Microsoft YaHei UI Light" w:eastAsia="Microsoft YaHei UI Light" w:hAnsi="Microsoft YaHei UI Light"/>
          </w:rPr>
          <w:t>学生和家长</w:t>
        </w:r>
        <w:r>
          <w:tab/>
        </w:r>
        <w:r>
          <w:fldChar w:fldCharType="begin"/>
        </w:r>
        <w:r>
          <w:instrText xml:space="preserve"> PAGEREF _Toc49951895 \h </w:instrText>
        </w:r>
        <w:r>
          <w:fldChar w:fldCharType="separate"/>
        </w:r>
        <w:r>
          <w:t>19</w:t>
        </w:r>
        <w:r>
          <w:fldChar w:fldCharType="end"/>
        </w:r>
      </w:hyperlink>
    </w:p>
    <w:p w14:paraId="27BD412A" w14:textId="77777777" w:rsidR="00D75DA6" w:rsidRDefault="00396562">
      <w:pPr>
        <w:pStyle w:val="TOC3"/>
        <w:tabs>
          <w:tab w:val="left" w:pos="1540"/>
          <w:tab w:val="right" w:leader="dot" w:pos="8965"/>
        </w:tabs>
        <w:rPr>
          <w:rFonts w:asciiTheme="minorHAnsi" w:eastAsiaTheme="minorEastAsia" w:hAnsiTheme="minorHAnsi" w:cstheme="minorBidi"/>
        </w:rPr>
      </w:pPr>
      <w:hyperlink w:anchor="_Toc49951896" w:history="1">
        <w:r>
          <w:rPr>
            <w:rStyle w:val="af3"/>
            <w:rFonts w:ascii="Microsoft YaHei UI Light" w:eastAsia="Microsoft YaHei UI Light" w:hAnsi="Microsoft YaHei UI Light"/>
          </w:rPr>
          <w:t>3.3.1</w:t>
        </w:r>
        <w:r>
          <w:rPr>
            <w:rFonts w:asciiTheme="minorHAnsi" w:eastAsiaTheme="minorEastAsia" w:hAnsiTheme="minorHAnsi" w:cstheme="minorBidi"/>
          </w:rPr>
          <w:tab/>
        </w:r>
        <w:r>
          <w:rPr>
            <w:rStyle w:val="af3"/>
            <w:rFonts w:ascii="Microsoft YaHei UI Light" w:eastAsia="Microsoft YaHei UI Light" w:hAnsi="Microsoft YaHei UI Light"/>
          </w:rPr>
          <w:t>直播课</w:t>
        </w:r>
        <w:r>
          <w:tab/>
        </w:r>
        <w:r>
          <w:fldChar w:fldCharType="begin"/>
        </w:r>
        <w:r>
          <w:instrText xml:space="preserve"> PAGEREF _Toc49951896 \h </w:instrText>
        </w:r>
        <w:r>
          <w:fldChar w:fldCharType="separate"/>
        </w:r>
        <w:r>
          <w:t>19</w:t>
        </w:r>
        <w:r>
          <w:fldChar w:fldCharType="end"/>
        </w:r>
      </w:hyperlink>
    </w:p>
    <w:p w14:paraId="2279B4FD" w14:textId="77777777" w:rsidR="00D75DA6" w:rsidRDefault="00396562">
      <w:pPr>
        <w:pStyle w:val="TOC3"/>
        <w:tabs>
          <w:tab w:val="left" w:pos="1760"/>
          <w:tab w:val="right" w:leader="dot" w:pos="8965"/>
        </w:tabs>
        <w:rPr>
          <w:rFonts w:asciiTheme="minorHAnsi" w:eastAsiaTheme="minorEastAsia" w:hAnsiTheme="minorHAnsi" w:cstheme="minorBidi"/>
        </w:rPr>
      </w:pPr>
      <w:hyperlink w:anchor="_Toc49951897" w:history="1">
        <w:r>
          <w:rPr>
            <w:rStyle w:val="af3"/>
            <w:rFonts w:ascii="Microsoft YaHei UI Light" w:eastAsia="Microsoft YaHei UI Light" w:hAnsi="Microsoft YaHei UI Light"/>
          </w:rPr>
          <w:t>3.3.2</w:t>
        </w:r>
        <w:r>
          <w:rPr>
            <w:rFonts w:asciiTheme="minorHAnsi" w:eastAsiaTheme="minorEastAsia" w:hAnsiTheme="minorHAnsi" w:cstheme="minorBidi"/>
          </w:rPr>
          <w:tab/>
        </w:r>
        <w:r>
          <w:rPr>
            <w:rStyle w:val="af3"/>
            <w:rFonts w:ascii="Microsoft YaHei UI Light" w:eastAsia="Microsoft YaHei UI Light" w:hAnsi="Microsoft YaHei UI Light"/>
          </w:rPr>
          <w:t>面授课</w:t>
        </w:r>
        <w:r>
          <w:tab/>
        </w:r>
        <w:r>
          <w:fldChar w:fldCharType="begin"/>
        </w:r>
        <w:r>
          <w:instrText xml:space="preserve"> PAGEREF _Toc4</w:instrText>
        </w:r>
        <w:r>
          <w:instrText xml:space="preserve">9951897 \h </w:instrText>
        </w:r>
        <w:r>
          <w:fldChar w:fldCharType="separate"/>
        </w:r>
        <w:r>
          <w:t>19</w:t>
        </w:r>
        <w:r>
          <w:fldChar w:fldCharType="end"/>
        </w:r>
      </w:hyperlink>
    </w:p>
    <w:p w14:paraId="32210163" w14:textId="77777777" w:rsidR="00D75DA6" w:rsidRDefault="00396562">
      <w:pPr>
        <w:pStyle w:val="TOC1"/>
        <w:tabs>
          <w:tab w:val="left" w:pos="420"/>
          <w:tab w:val="right" w:leader="dot" w:pos="8965"/>
        </w:tabs>
        <w:rPr>
          <w:rFonts w:asciiTheme="minorHAnsi" w:eastAsiaTheme="minorEastAsia" w:hAnsiTheme="minorHAnsi" w:cstheme="minorBidi"/>
        </w:rPr>
      </w:pPr>
      <w:hyperlink w:anchor="_Toc49951898" w:history="1">
        <w:r>
          <w:rPr>
            <w:rStyle w:val="af3"/>
            <w:rFonts w:ascii="Microsoft YaHei UI Light" w:eastAsia="Microsoft YaHei UI Light" w:hAnsi="Microsoft YaHei UI Light"/>
          </w:rPr>
          <w:t>4</w:t>
        </w:r>
        <w:r>
          <w:rPr>
            <w:rFonts w:asciiTheme="minorHAnsi" w:eastAsiaTheme="minorEastAsia" w:hAnsiTheme="minorHAnsi" w:cstheme="minorBidi"/>
          </w:rPr>
          <w:tab/>
        </w:r>
        <w:r>
          <w:rPr>
            <w:rStyle w:val="af3"/>
            <w:rFonts w:ascii="Microsoft YaHei UI Light" w:eastAsia="Microsoft YaHei UI Light" w:hAnsi="Microsoft YaHei UI Light"/>
          </w:rPr>
          <w:t>上课第三部分：课后评测与分析</w:t>
        </w:r>
        <w:r>
          <w:tab/>
        </w:r>
        <w:r>
          <w:fldChar w:fldCharType="begin"/>
        </w:r>
        <w:r>
          <w:instrText xml:space="preserve"> PAGEREF _Toc49951898 \h </w:instrText>
        </w:r>
        <w:r>
          <w:fldChar w:fldCharType="separate"/>
        </w:r>
        <w:r>
          <w:t>20</w:t>
        </w:r>
        <w:r>
          <w:fldChar w:fldCharType="end"/>
        </w:r>
      </w:hyperlink>
    </w:p>
    <w:p w14:paraId="373F04A3" w14:textId="77777777" w:rsidR="00D75DA6" w:rsidRDefault="00396562">
      <w:pPr>
        <w:pStyle w:val="TOC2"/>
        <w:tabs>
          <w:tab w:val="left" w:pos="1100"/>
          <w:tab w:val="right" w:leader="dot" w:pos="8965"/>
        </w:tabs>
        <w:rPr>
          <w:rFonts w:asciiTheme="minorHAnsi" w:eastAsiaTheme="minorEastAsia" w:hAnsiTheme="minorHAnsi" w:cstheme="minorBidi"/>
        </w:rPr>
      </w:pPr>
      <w:hyperlink w:anchor="_Toc49951899" w:history="1">
        <w:r>
          <w:rPr>
            <w:rStyle w:val="af3"/>
            <w:rFonts w:ascii="Microsoft YaHei UI Light" w:eastAsia="Microsoft YaHei UI Light" w:hAnsi="Microsoft YaHei UI Light"/>
          </w:rPr>
          <w:t>4.1</w:t>
        </w:r>
        <w:r>
          <w:rPr>
            <w:rFonts w:asciiTheme="minorHAnsi" w:eastAsiaTheme="minorEastAsia" w:hAnsiTheme="minorHAnsi" w:cstheme="minorBidi"/>
          </w:rPr>
          <w:tab/>
        </w:r>
        <w:r>
          <w:rPr>
            <w:rStyle w:val="af3"/>
            <w:rFonts w:ascii="Microsoft YaHei UI Light" w:eastAsia="Microsoft YaHei UI Light" w:hAnsi="Microsoft YaHei UI Light"/>
          </w:rPr>
          <w:t>机构管理员和老师</w:t>
        </w:r>
        <w:r>
          <w:tab/>
        </w:r>
        <w:r>
          <w:fldChar w:fldCharType="begin"/>
        </w:r>
        <w:r>
          <w:instrText xml:space="preserve"> PAGEREF _Toc49951899 \h </w:instrText>
        </w:r>
        <w:r>
          <w:fldChar w:fldCharType="separate"/>
        </w:r>
        <w:r>
          <w:t>20</w:t>
        </w:r>
        <w:r>
          <w:fldChar w:fldCharType="end"/>
        </w:r>
      </w:hyperlink>
    </w:p>
    <w:p w14:paraId="07A1BA9C" w14:textId="77777777" w:rsidR="00D75DA6" w:rsidRDefault="00396562">
      <w:pPr>
        <w:pStyle w:val="TOC2"/>
        <w:tabs>
          <w:tab w:val="left" w:pos="1100"/>
          <w:tab w:val="right" w:leader="dot" w:pos="8965"/>
        </w:tabs>
        <w:rPr>
          <w:rFonts w:asciiTheme="minorHAnsi" w:eastAsiaTheme="minorEastAsia" w:hAnsiTheme="minorHAnsi" w:cstheme="minorBidi"/>
        </w:rPr>
      </w:pPr>
      <w:hyperlink w:anchor="_Toc49951900" w:history="1">
        <w:r>
          <w:rPr>
            <w:rStyle w:val="af3"/>
            <w:rFonts w:ascii="Microsoft YaHei UI Light" w:eastAsia="Microsoft YaHei UI Light" w:hAnsi="Microsoft YaHei UI Light"/>
          </w:rPr>
          <w:t>4.2</w:t>
        </w:r>
        <w:r>
          <w:rPr>
            <w:rFonts w:asciiTheme="minorHAnsi" w:eastAsiaTheme="minorEastAsia" w:hAnsiTheme="minorHAnsi" w:cstheme="minorBidi"/>
          </w:rPr>
          <w:tab/>
        </w:r>
        <w:r>
          <w:rPr>
            <w:rStyle w:val="af3"/>
            <w:rFonts w:ascii="Microsoft YaHei UI Light" w:eastAsia="Microsoft YaHei UI Light" w:hAnsi="Microsoft YaHei UI Light"/>
          </w:rPr>
          <w:t>家长</w:t>
        </w:r>
        <w:r>
          <w:tab/>
        </w:r>
        <w:r>
          <w:fldChar w:fldCharType="begin"/>
        </w:r>
        <w:r>
          <w:instrText xml:space="preserve"> PAGEREF _Toc49951900 \h </w:instrText>
        </w:r>
        <w:r>
          <w:fldChar w:fldCharType="separate"/>
        </w:r>
        <w:r>
          <w:t>21</w:t>
        </w:r>
        <w:r>
          <w:fldChar w:fldCharType="end"/>
        </w:r>
      </w:hyperlink>
    </w:p>
    <w:p w14:paraId="62809A88" w14:textId="77777777" w:rsidR="00D75DA6" w:rsidRDefault="00396562">
      <w:pPr>
        <w:pStyle w:val="TOC1"/>
        <w:tabs>
          <w:tab w:val="left" w:pos="420"/>
          <w:tab w:val="right" w:leader="dot" w:pos="8965"/>
        </w:tabs>
        <w:rPr>
          <w:rFonts w:asciiTheme="minorHAnsi" w:eastAsiaTheme="minorEastAsia" w:hAnsiTheme="minorHAnsi" w:cstheme="minorBidi"/>
        </w:rPr>
      </w:pPr>
      <w:hyperlink w:anchor="_Toc49951901" w:history="1">
        <w:r>
          <w:rPr>
            <w:rStyle w:val="af3"/>
            <w:rFonts w:ascii="Microsoft YaHei UI Light" w:eastAsia="Microsoft YaHei UI Light" w:hAnsi="Microsoft YaHei UI Light"/>
          </w:rPr>
          <w:t>5</w:t>
        </w:r>
        <w:r>
          <w:rPr>
            <w:rFonts w:asciiTheme="minorHAnsi" w:eastAsiaTheme="minorEastAsia" w:hAnsiTheme="minorHAnsi" w:cstheme="minorBidi"/>
          </w:rPr>
          <w:tab/>
        </w:r>
        <w:r>
          <w:rPr>
            <w:rStyle w:val="af3"/>
            <w:rFonts w:ascii="Microsoft YaHei UI Light" w:eastAsia="Microsoft YaHei UI Light" w:hAnsi="Microsoft YaHei UI Light"/>
          </w:rPr>
          <w:t>游戏统计</w:t>
        </w:r>
        <w:r>
          <w:tab/>
        </w:r>
        <w:r>
          <w:fldChar w:fldCharType="begin"/>
        </w:r>
        <w:r>
          <w:instrText xml:space="preserve"> PAGEREF _Toc49951901 \h </w:instrText>
        </w:r>
        <w:r>
          <w:fldChar w:fldCharType="separate"/>
        </w:r>
        <w:r>
          <w:t>23</w:t>
        </w:r>
        <w:r>
          <w:fldChar w:fldCharType="end"/>
        </w:r>
      </w:hyperlink>
    </w:p>
    <w:p w14:paraId="7AB54585" w14:textId="77777777" w:rsidR="00D75DA6" w:rsidRDefault="00396562">
      <w:pPr>
        <w:pStyle w:val="TOC2"/>
        <w:tabs>
          <w:tab w:val="left" w:pos="1100"/>
          <w:tab w:val="right" w:leader="dot" w:pos="8965"/>
        </w:tabs>
        <w:rPr>
          <w:rFonts w:asciiTheme="minorHAnsi" w:eastAsiaTheme="minorEastAsia" w:hAnsiTheme="minorHAnsi" w:cstheme="minorBidi"/>
        </w:rPr>
      </w:pPr>
      <w:hyperlink w:anchor="_Toc49951902" w:history="1">
        <w:r>
          <w:rPr>
            <w:rStyle w:val="af3"/>
            <w:rFonts w:ascii="Microsoft YaHei UI Light" w:eastAsia="Microsoft YaHei UI Light" w:hAnsi="Microsoft YaHei UI Light"/>
          </w:rPr>
          <w:t>5.1</w:t>
        </w:r>
        <w:r>
          <w:rPr>
            <w:rFonts w:asciiTheme="minorHAnsi" w:eastAsiaTheme="minorEastAsia" w:hAnsiTheme="minorHAnsi" w:cstheme="minorBidi"/>
          </w:rPr>
          <w:tab/>
        </w:r>
        <w:r>
          <w:rPr>
            <w:rStyle w:val="af3"/>
            <w:rFonts w:ascii="Microsoft YaHei UI Light" w:eastAsia="Microsoft YaHei UI Light" w:hAnsi="Microsoft YaHei UI Light"/>
          </w:rPr>
          <w:t>概述</w:t>
        </w:r>
        <w:r>
          <w:tab/>
        </w:r>
        <w:r>
          <w:fldChar w:fldCharType="begin"/>
        </w:r>
        <w:r>
          <w:instrText xml:space="preserve"> PAGEREF _Toc49951902 \h </w:instrText>
        </w:r>
        <w:r>
          <w:fldChar w:fldCharType="separate"/>
        </w:r>
        <w:r>
          <w:t>23</w:t>
        </w:r>
        <w:r>
          <w:fldChar w:fldCharType="end"/>
        </w:r>
      </w:hyperlink>
    </w:p>
    <w:p w14:paraId="1738F1A9" w14:textId="77777777" w:rsidR="00D75DA6" w:rsidRDefault="00396562">
      <w:pPr>
        <w:pStyle w:val="TOC2"/>
        <w:tabs>
          <w:tab w:val="left" w:pos="1100"/>
          <w:tab w:val="right" w:leader="dot" w:pos="8965"/>
        </w:tabs>
        <w:rPr>
          <w:rFonts w:asciiTheme="minorHAnsi" w:eastAsiaTheme="minorEastAsia" w:hAnsiTheme="minorHAnsi" w:cstheme="minorBidi"/>
        </w:rPr>
      </w:pPr>
      <w:hyperlink w:anchor="_Toc49951903" w:history="1">
        <w:r>
          <w:rPr>
            <w:rStyle w:val="af3"/>
            <w:rFonts w:ascii="Microsoft YaHei UI Light" w:eastAsia="Microsoft YaHei UI Light" w:hAnsi="Microsoft YaHei UI Light"/>
          </w:rPr>
          <w:t>5.2</w:t>
        </w:r>
        <w:r>
          <w:rPr>
            <w:rFonts w:asciiTheme="minorHAnsi" w:eastAsiaTheme="minorEastAsia" w:hAnsiTheme="minorHAnsi" w:cstheme="minorBidi"/>
          </w:rPr>
          <w:tab/>
        </w:r>
        <w:r>
          <w:rPr>
            <w:rStyle w:val="af3"/>
            <w:rFonts w:ascii="Microsoft YaHei UI Light" w:eastAsia="Microsoft YaHei UI Light" w:hAnsi="Microsoft YaHei UI Light"/>
          </w:rPr>
          <w:t>上课数据详情</w:t>
        </w:r>
        <w:r>
          <w:tab/>
        </w:r>
        <w:r>
          <w:fldChar w:fldCharType="begin"/>
        </w:r>
        <w:r>
          <w:instrText xml:space="preserve"> PAGEREF _Toc49951903 \h </w:instrText>
        </w:r>
        <w:r>
          <w:fldChar w:fldCharType="separate"/>
        </w:r>
        <w:r>
          <w:t>23</w:t>
        </w:r>
        <w:r>
          <w:fldChar w:fldCharType="end"/>
        </w:r>
      </w:hyperlink>
    </w:p>
    <w:p w14:paraId="7E9B9B0F" w14:textId="77777777" w:rsidR="00D75DA6" w:rsidRDefault="00396562">
      <w:pPr>
        <w:pStyle w:val="TOC2"/>
        <w:tabs>
          <w:tab w:val="left" w:pos="1100"/>
          <w:tab w:val="right" w:leader="dot" w:pos="8965"/>
        </w:tabs>
        <w:rPr>
          <w:rFonts w:asciiTheme="minorHAnsi" w:eastAsiaTheme="minorEastAsia" w:hAnsiTheme="minorHAnsi" w:cstheme="minorBidi"/>
        </w:rPr>
      </w:pPr>
      <w:hyperlink w:anchor="_Toc49951904" w:history="1">
        <w:r>
          <w:rPr>
            <w:rStyle w:val="af3"/>
            <w:rFonts w:ascii="Microsoft YaHei UI Light" w:eastAsia="Microsoft YaHei UI Light" w:hAnsi="Microsoft YaHei UI Light"/>
          </w:rPr>
          <w:t>5.3</w:t>
        </w:r>
        <w:r>
          <w:rPr>
            <w:rFonts w:asciiTheme="minorHAnsi" w:eastAsiaTheme="minorEastAsia" w:hAnsiTheme="minorHAnsi" w:cstheme="minorBidi"/>
          </w:rPr>
          <w:tab/>
        </w:r>
        <w:r>
          <w:rPr>
            <w:rStyle w:val="af3"/>
            <w:rFonts w:ascii="Microsoft YaHei UI Light" w:eastAsia="Microsoft YaHei UI Light" w:hAnsi="Microsoft YaHei UI Light"/>
          </w:rPr>
          <w:t>训练营统计</w:t>
        </w:r>
        <w:r>
          <w:tab/>
        </w:r>
        <w:r>
          <w:fldChar w:fldCharType="begin"/>
        </w:r>
        <w:r>
          <w:instrText xml:space="preserve"> PAGEREF _To</w:instrText>
        </w:r>
        <w:r>
          <w:instrText xml:space="preserve">c49951904 \h </w:instrText>
        </w:r>
        <w:r>
          <w:fldChar w:fldCharType="separate"/>
        </w:r>
        <w:r>
          <w:t>23</w:t>
        </w:r>
        <w:r>
          <w:fldChar w:fldCharType="end"/>
        </w:r>
      </w:hyperlink>
    </w:p>
    <w:p w14:paraId="32989745" w14:textId="77777777" w:rsidR="00D75DA6" w:rsidRDefault="00396562">
      <w:pPr>
        <w:pStyle w:val="TOC2"/>
        <w:tabs>
          <w:tab w:val="left" w:pos="1100"/>
          <w:tab w:val="right" w:leader="dot" w:pos="8965"/>
        </w:tabs>
        <w:rPr>
          <w:rFonts w:asciiTheme="minorHAnsi" w:eastAsiaTheme="minorEastAsia" w:hAnsiTheme="minorHAnsi" w:cstheme="minorBidi"/>
        </w:rPr>
      </w:pPr>
      <w:hyperlink w:anchor="_Toc49951905" w:history="1">
        <w:r>
          <w:rPr>
            <w:rStyle w:val="af3"/>
            <w:rFonts w:ascii="Microsoft YaHei UI Light" w:eastAsia="Microsoft YaHei UI Light" w:hAnsi="Microsoft YaHei UI Light"/>
          </w:rPr>
          <w:t>5.4</w:t>
        </w:r>
        <w:r>
          <w:rPr>
            <w:rFonts w:asciiTheme="minorHAnsi" w:eastAsiaTheme="minorEastAsia" w:hAnsiTheme="minorHAnsi" w:cstheme="minorBidi"/>
          </w:rPr>
          <w:tab/>
        </w:r>
        <w:r>
          <w:rPr>
            <w:rStyle w:val="af3"/>
            <w:rFonts w:ascii="Microsoft YaHei UI Light" w:eastAsia="Microsoft YaHei UI Light" w:hAnsi="Microsoft YaHei UI Light"/>
          </w:rPr>
          <w:t>游戏统计</w:t>
        </w:r>
        <w:r>
          <w:tab/>
        </w:r>
        <w:r>
          <w:fldChar w:fldCharType="begin"/>
        </w:r>
        <w:r>
          <w:instrText xml:space="preserve"> PAGEREF _Toc49951905 \h </w:instrText>
        </w:r>
        <w:r>
          <w:fldChar w:fldCharType="separate"/>
        </w:r>
        <w:r>
          <w:t>24</w:t>
        </w:r>
        <w:r>
          <w:fldChar w:fldCharType="end"/>
        </w:r>
      </w:hyperlink>
    </w:p>
    <w:p w14:paraId="22EFFF9F" w14:textId="77777777" w:rsidR="00D75DA6" w:rsidRDefault="00396562">
      <w:pPr>
        <w:pStyle w:val="TOC2"/>
        <w:tabs>
          <w:tab w:val="left" w:pos="1100"/>
          <w:tab w:val="right" w:leader="dot" w:pos="8965"/>
        </w:tabs>
        <w:rPr>
          <w:rFonts w:asciiTheme="minorHAnsi" w:eastAsiaTheme="minorEastAsia" w:hAnsiTheme="minorHAnsi" w:cstheme="minorBidi"/>
        </w:rPr>
      </w:pPr>
      <w:hyperlink w:anchor="_Toc49951906" w:history="1">
        <w:r>
          <w:rPr>
            <w:rStyle w:val="af3"/>
            <w:rFonts w:ascii="Microsoft YaHei UI Light" w:eastAsia="Microsoft YaHei UI Light" w:hAnsi="Microsoft YaHei UI Light"/>
          </w:rPr>
          <w:t>5.5</w:t>
        </w:r>
        <w:r>
          <w:rPr>
            <w:rFonts w:asciiTheme="minorHAnsi" w:eastAsiaTheme="minorEastAsia" w:hAnsiTheme="minorHAnsi" w:cstheme="minorBidi"/>
          </w:rPr>
          <w:tab/>
        </w:r>
        <w:r>
          <w:rPr>
            <w:rStyle w:val="af3"/>
            <w:rFonts w:ascii="Microsoft YaHei UI Light" w:eastAsia="Microsoft YaHei UI Light" w:hAnsi="Microsoft YaHei UI Light"/>
          </w:rPr>
          <w:t>数据</w:t>
        </w:r>
        <w:r>
          <w:rPr>
            <w:rStyle w:val="af3"/>
            <w:rFonts w:ascii="Microsoft YaHei UI Light" w:eastAsia="Microsoft YaHei UI Light" w:hAnsi="Microsoft YaHei UI Light"/>
          </w:rPr>
          <w:t>呈现</w:t>
        </w:r>
        <w:r>
          <w:tab/>
        </w:r>
        <w:r>
          <w:fldChar w:fldCharType="begin"/>
        </w:r>
        <w:r>
          <w:instrText xml:space="preserve"> PAGEREF _Toc49951906 \h </w:instrText>
        </w:r>
        <w:r>
          <w:fldChar w:fldCharType="separate"/>
        </w:r>
        <w:r>
          <w:t>24</w:t>
        </w:r>
        <w:r>
          <w:fldChar w:fldCharType="end"/>
        </w:r>
      </w:hyperlink>
    </w:p>
    <w:p w14:paraId="6C2E2A29" w14:textId="77777777" w:rsidR="00D75DA6" w:rsidRDefault="00396562">
      <w:pPr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/>
        </w:rPr>
        <w:fldChar w:fldCharType="end"/>
      </w:r>
      <w:r>
        <w:rPr>
          <w:rFonts w:ascii="Microsoft YaHei UI Light" w:eastAsia="Microsoft YaHei UI Light" w:hAnsi="Microsoft YaHei UI Light"/>
        </w:rPr>
        <w:br w:type="page"/>
      </w:r>
    </w:p>
    <w:p w14:paraId="421457F6" w14:textId="77777777" w:rsidR="00D75DA6" w:rsidRDefault="00396562">
      <w:pPr>
        <w:pStyle w:val="1"/>
        <w:spacing w:line="0" w:lineRule="atLeast"/>
        <w:ind w:left="432" w:hanging="432"/>
        <w:rPr>
          <w:rFonts w:ascii="Microsoft YaHei UI Light" w:eastAsia="Microsoft YaHei UI Light" w:hAnsi="Microsoft YaHei UI Light"/>
        </w:rPr>
      </w:pPr>
      <w:bookmarkStart w:id="1" w:name="_安装配置"/>
      <w:bookmarkStart w:id="2" w:name="_调试命令详细说明"/>
      <w:bookmarkStart w:id="3" w:name="_Toc49951865"/>
      <w:bookmarkEnd w:id="1"/>
      <w:bookmarkEnd w:id="2"/>
      <w:r>
        <w:rPr>
          <w:rFonts w:ascii="Microsoft YaHei UI Light" w:eastAsia="Microsoft YaHei UI Light" w:hAnsi="Microsoft YaHei UI Light" w:hint="eastAsia"/>
        </w:rPr>
        <w:lastRenderedPageBreak/>
        <w:t>概述</w:t>
      </w:r>
      <w:bookmarkEnd w:id="3"/>
    </w:p>
    <w:p w14:paraId="217F55F4" w14:textId="77777777" w:rsidR="00D75DA6" w:rsidRDefault="00396562">
      <w:pPr>
        <w:pStyle w:val="20"/>
        <w:ind w:left="567"/>
        <w:rPr>
          <w:rFonts w:ascii="Microsoft YaHei UI Light" w:eastAsia="Microsoft YaHei UI Light" w:hAnsi="Microsoft YaHei UI Light"/>
        </w:rPr>
      </w:pPr>
      <w:bookmarkStart w:id="4" w:name="_Toc49951866"/>
      <w:r>
        <w:rPr>
          <w:rFonts w:ascii="Microsoft YaHei UI Light" w:eastAsia="Microsoft YaHei UI Light" w:hAnsi="Microsoft YaHei UI Light" w:hint="eastAsia"/>
        </w:rPr>
        <w:t>上课模式</w:t>
      </w:r>
      <w:bookmarkEnd w:id="4"/>
    </w:p>
    <w:p w14:paraId="2D114676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综合</w:t>
      </w:r>
      <w:proofErr w:type="gramStart"/>
      <w:r>
        <w:rPr>
          <w:rFonts w:ascii="Microsoft YaHei UI Light" w:eastAsia="Microsoft YaHei UI Light" w:hAnsi="Microsoft YaHei UI Light" w:hint="eastAsia"/>
        </w:rPr>
        <w:t>目前贝板</w:t>
      </w:r>
      <w:proofErr w:type="gramEnd"/>
      <w:r>
        <w:rPr>
          <w:rFonts w:ascii="Microsoft YaHei UI Light" w:eastAsia="Microsoft YaHei UI Light" w:hAnsi="Microsoft YaHei UI Light" w:hint="eastAsia"/>
        </w:rPr>
        <w:t>上课的模式，大致有如下两种：</w:t>
      </w:r>
    </w:p>
    <w:p w14:paraId="0AC8E806" w14:textId="77777777" w:rsidR="00D75DA6" w:rsidRDefault="00396562">
      <w:pPr>
        <w:pStyle w:val="af5"/>
        <w:numPr>
          <w:ilvl w:val="0"/>
          <w:numId w:val="4"/>
        </w:numPr>
        <w:ind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直播课模式，</w:t>
      </w:r>
      <w:r>
        <w:rPr>
          <w:rFonts w:ascii="Microsoft YaHei UI Light" w:eastAsia="Microsoft YaHei UI Light" w:hAnsi="Microsoft YaHei UI Light" w:hint="eastAsia"/>
        </w:rPr>
        <w:t>创建班级选择直播课课表，</w:t>
      </w:r>
      <w:r>
        <w:rPr>
          <w:rFonts w:ascii="Microsoft YaHei UI Light" w:eastAsia="Microsoft YaHei UI Light" w:hAnsi="Microsoft YaHei UI Light" w:hint="eastAsia"/>
        </w:rPr>
        <w:t>采用老师在线视频直播，学生在家视频听课的模式，一个老师对应约</w:t>
      </w:r>
      <w:r>
        <w:rPr>
          <w:rFonts w:ascii="Microsoft YaHei UI Light" w:eastAsia="Microsoft YaHei UI Light" w:hAnsi="Microsoft YaHei UI Light" w:hint="eastAsia"/>
        </w:rPr>
        <w:t>3</w:t>
      </w:r>
      <w:r>
        <w:rPr>
          <w:rFonts w:ascii="Microsoft YaHei UI Light" w:eastAsia="Microsoft YaHei UI Light" w:hAnsi="Microsoft YaHei UI Light" w:hint="eastAsia"/>
        </w:rPr>
        <w:t>个学生，每个学生一台贝板，开班前，</w:t>
      </w:r>
      <w:proofErr w:type="gramStart"/>
      <w:r>
        <w:rPr>
          <w:rFonts w:ascii="Microsoft YaHei UI Light" w:eastAsia="Microsoft YaHei UI Light" w:hAnsi="Microsoft YaHei UI Light" w:hint="eastAsia"/>
        </w:rPr>
        <w:t>贝板寄到</w:t>
      </w:r>
      <w:proofErr w:type="gramEnd"/>
      <w:r>
        <w:rPr>
          <w:rFonts w:ascii="Microsoft YaHei UI Light" w:eastAsia="Microsoft YaHei UI Light" w:hAnsi="Microsoft YaHei UI Light" w:hint="eastAsia"/>
        </w:rPr>
        <w:t>学生家里。</w:t>
      </w:r>
    </w:p>
    <w:p w14:paraId="5879E8C6" w14:textId="77777777" w:rsidR="00D75DA6" w:rsidRDefault="00396562">
      <w:pPr>
        <w:pStyle w:val="af5"/>
        <w:numPr>
          <w:ilvl w:val="0"/>
          <w:numId w:val="5"/>
        </w:numPr>
        <w:ind w:left="420"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直播</w:t>
      </w:r>
      <w:proofErr w:type="gramStart"/>
      <w:r>
        <w:rPr>
          <w:rFonts w:ascii="Microsoft YaHei UI Light" w:eastAsia="Microsoft YaHei UI Light" w:hAnsi="Microsoft YaHei UI Light" w:hint="eastAsia"/>
        </w:rPr>
        <w:t>课模式</w:t>
      </w:r>
      <w:proofErr w:type="gramEnd"/>
      <w:r>
        <w:rPr>
          <w:rFonts w:ascii="Microsoft YaHei UI Light" w:eastAsia="Microsoft YaHei UI Light" w:hAnsi="Microsoft YaHei UI Light" w:hint="eastAsia"/>
        </w:rPr>
        <w:t xml:space="preserve"> </w:t>
      </w:r>
      <w:r>
        <w:rPr>
          <w:rFonts w:ascii="Microsoft YaHei UI Light" w:eastAsia="Microsoft YaHei UI Light" w:hAnsi="Microsoft YaHei UI Light" w:hint="eastAsia"/>
        </w:rPr>
        <w:t>选项（是否点名：否；是否老师激活点名：否）。</w:t>
      </w:r>
    </w:p>
    <w:p w14:paraId="57E3CF6A" w14:textId="77777777" w:rsidR="00D75DA6" w:rsidRDefault="00396562">
      <w:pPr>
        <w:pStyle w:val="af5"/>
        <w:numPr>
          <w:ilvl w:val="0"/>
          <w:numId w:val="5"/>
        </w:numPr>
        <w:ind w:left="420"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直播课（面授课老师激活）模式</w:t>
      </w:r>
      <w:r>
        <w:rPr>
          <w:rFonts w:ascii="Microsoft YaHei UI Light" w:eastAsia="Microsoft YaHei UI Light" w:hAnsi="Microsoft YaHei UI Light" w:hint="eastAsia"/>
        </w:rPr>
        <w:t xml:space="preserve"> </w:t>
      </w:r>
      <w:r>
        <w:rPr>
          <w:rFonts w:ascii="Microsoft YaHei UI Light" w:eastAsia="Microsoft YaHei UI Light" w:hAnsi="Microsoft YaHei UI Light" w:hint="eastAsia"/>
        </w:rPr>
        <w:t>选项（是否点名：是；是否老师激活：是），需要</w:t>
      </w:r>
      <w:proofErr w:type="gramStart"/>
      <w:r>
        <w:rPr>
          <w:rFonts w:ascii="Microsoft YaHei UI Light" w:eastAsia="Microsoft YaHei UI Light" w:hAnsi="Microsoft YaHei UI Light" w:hint="eastAsia"/>
        </w:rPr>
        <w:t>老师云卡放在</w:t>
      </w:r>
      <w:proofErr w:type="gramEnd"/>
      <w:r>
        <w:rPr>
          <w:rFonts w:ascii="Microsoft YaHei UI Light" w:eastAsia="Microsoft YaHei UI Light" w:hAnsi="Microsoft YaHei UI Light" w:hint="eastAsia"/>
        </w:rPr>
        <w:t>贝板上激活。</w:t>
      </w:r>
    </w:p>
    <w:p w14:paraId="59990D64" w14:textId="77777777" w:rsidR="00D75DA6" w:rsidRDefault="00396562">
      <w:pPr>
        <w:pStyle w:val="af5"/>
        <w:numPr>
          <w:ilvl w:val="0"/>
          <w:numId w:val="5"/>
        </w:numPr>
        <w:ind w:left="420"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直播课（面授课老师</w:t>
      </w:r>
      <w:proofErr w:type="gramStart"/>
      <w:r>
        <w:rPr>
          <w:rFonts w:ascii="Microsoft YaHei UI Light" w:eastAsia="Microsoft YaHei UI Light" w:hAnsi="Microsoft YaHei UI Light" w:hint="eastAsia"/>
        </w:rPr>
        <w:t>不</w:t>
      </w:r>
      <w:proofErr w:type="gramEnd"/>
      <w:r>
        <w:rPr>
          <w:rFonts w:ascii="Microsoft YaHei UI Light" w:eastAsia="Microsoft YaHei UI Light" w:hAnsi="Microsoft YaHei UI Light" w:hint="eastAsia"/>
        </w:rPr>
        <w:t>激活）模式</w:t>
      </w:r>
      <w:r>
        <w:rPr>
          <w:rFonts w:ascii="Microsoft YaHei UI Light" w:eastAsia="Microsoft YaHei UI Light" w:hAnsi="Microsoft YaHei UI Light" w:hint="eastAsia"/>
        </w:rPr>
        <w:t xml:space="preserve"> </w:t>
      </w:r>
      <w:r>
        <w:rPr>
          <w:rFonts w:ascii="Microsoft YaHei UI Light" w:eastAsia="Microsoft YaHei UI Light" w:hAnsi="Microsoft YaHei UI Light" w:hint="eastAsia"/>
        </w:rPr>
        <w:t>选项（是否点名：是；是否老师激活：否），需要在</w:t>
      </w:r>
      <w:proofErr w:type="gramStart"/>
      <w:r>
        <w:rPr>
          <w:rFonts w:ascii="Microsoft YaHei UI Light" w:eastAsia="Microsoft YaHei UI Light" w:hAnsi="Microsoft YaHei UI Light" w:hint="eastAsia"/>
        </w:rPr>
        <w:t>贝板管理</w:t>
      </w:r>
      <w:proofErr w:type="gramEnd"/>
      <w:r>
        <w:rPr>
          <w:rFonts w:ascii="Microsoft YaHei UI Light" w:eastAsia="Microsoft YaHei UI Light" w:hAnsi="Microsoft YaHei UI Light" w:hint="eastAsia"/>
        </w:rPr>
        <w:t>里面配置需要上课的贝板。</w:t>
      </w:r>
    </w:p>
    <w:p w14:paraId="5FA3A725" w14:textId="77777777" w:rsidR="00D75DA6" w:rsidRDefault="00396562">
      <w:pPr>
        <w:pStyle w:val="af5"/>
        <w:numPr>
          <w:ilvl w:val="0"/>
          <w:numId w:val="4"/>
        </w:numPr>
        <w:ind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面授课模式，</w:t>
      </w:r>
      <w:r>
        <w:rPr>
          <w:rFonts w:ascii="Microsoft YaHei UI Light" w:eastAsia="Microsoft YaHei UI Light" w:hAnsi="Microsoft YaHei UI Light" w:hint="eastAsia"/>
        </w:rPr>
        <w:t>创建班级选择深度思维课程，</w:t>
      </w:r>
      <w:r>
        <w:rPr>
          <w:rFonts w:ascii="Microsoft YaHei UI Light" w:eastAsia="Microsoft YaHei UI Light" w:hAnsi="Microsoft YaHei UI Light" w:hint="eastAsia"/>
        </w:rPr>
        <w:t>采用现场授课的方式，一个教室里有</w:t>
      </w:r>
      <w:r>
        <w:rPr>
          <w:rFonts w:ascii="Microsoft YaHei UI Light" w:eastAsia="Microsoft YaHei UI Light" w:hAnsi="Microsoft YaHei UI Light" w:hint="eastAsia"/>
        </w:rPr>
        <w:t>3-</w:t>
      </w:r>
      <w:r>
        <w:rPr>
          <w:rFonts w:ascii="Microsoft YaHei UI Light" w:eastAsia="Microsoft YaHei UI Light" w:hAnsi="Microsoft YaHei UI Light"/>
        </w:rPr>
        <w:t>4</w:t>
      </w:r>
      <w:r>
        <w:rPr>
          <w:rFonts w:ascii="Microsoft YaHei UI Light" w:eastAsia="Microsoft YaHei UI Light" w:hAnsi="Microsoft YaHei UI Light" w:hint="eastAsia"/>
        </w:rPr>
        <w:t>台贝板，每节课上课时，学生所使用的</w:t>
      </w:r>
      <w:proofErr w:type="gramStart"/>
      <w:r>
        <w:rPr>
          <w:rFonts w:ascii="Microsoft YaHei UI Light" w:eastAsia="Microsoft YaHei UI Light" w:hAnsi="Microsoft YaHei UI Light" w:hint="eastAsia"/>
        </w:rPr>
        <w:t>贝板可能</w:t>
      </w:r>
      <w:proofErr w:type="gramEnd"/>
      <w:r>
        <w:rPr>
          <w:rFonts w:ascii="Microsoft YaHei UI Light" w:eastAsia="Microsoft YaHei UI Light" w:hAnsi="Microsoft YaHei UI Light" w:hint="eastAsia"/>
        </w:rPr>
        <w:t>跟上一节</w:t>
      </w:r>
      <w:r>
        <w:rPr>
          <w:rFonts w:ascii="Microsoft YaHei UI Light" w:eastAsia="Microsoft YaHei UI Light" w:hAnsi="Microsoft YaHei UI Light" w:hint="eastAsia"/>
        </w:rPr>
        <w:t>课不是同一个。</w:t>
      </w:r>
    </w:p>
    <w:p w14:paraId="24500CE9" w14:textId="77777777" w:rsidR="00D75DA6" w:rsidRDefault="00396562">
      <w:pPr>
        <w:pStyle w:val="af5"/>
        <w:ind w:left="844" w:firstLineChars="0" w:firstLine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深度思维课程属于面授课。</w:t>
      </w:r>
      <w:r>
        <w:rPr>
          <w:rFonts w:ascii="Microsoft YaHei UI Light" w:eastAsia="Microsoft YaHei UI Light" w:hAnsi="Microsoft YaHei UI Light" w:hint="eastAsia"/>
        </w:rPr>
        <w:t>模式</w:t>
      </w:r>
      <w:r>
        <w:rPr>
          <w:rFonts w:ascii="Microsoft YaHei UI Light" w:eastAsia="Microsoft YaHei UI Light" w:hAnsi="Microsoft YaHei UI Light" w:hint="eastAsia"/>
        </w:rPr>
        <w:t xml:space="preserve"> </w:t>
      </w:r>
      <w:r>
        <w:rPr>
          <w:rFonts w:ascii="Microsoft YaHei UI Light" w:eastAsia="Microsoft YaHei UI Light" w:hAnsi="Microsoft YaHei UI Light" w:hint="eastAsia"/>
        </w:rPr>
        <w:t>选项（是否点名：是；是否老师激活：是）</w:t>
      </w:r>
    </w:p>
    <w:p w14:paraId="2E0C11A6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200DE054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本文档将尽量将两种上课模式采用同一个流程，个别不同的地方会单独说明。</w:t>
      </w:r>
    </w:p>
    <w:p w14:paraId="4F63B3E2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3EF8B5E0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noProof/>
        </w:rPr>
        <w:drawing>
          <wp:inline distT="0" distB="0" distL="114300" distR="114300" wp14:anchorId="47C9AA91" wp14:editId="1EA16893">
            <wp:extent cx="3916045" cy="2157730"/>
            <wp:effectExtent l="0" t="0" r="8255" b="1397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6045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624DE" w14:textId="77777777" w:rsidR="00D75DA6" w:rsidRDefault="00396562">
      <w:pPr>
        <w:pStyle w:val="20"/>
        <w:ind w:left="567"/>
        <w:rPr>
          <w:rFonts w:ascii="Microsoft YaHei UI Light" w:eastAsia="Microsoft YaHei UI Light" w:hAnsi="Microsoft YaHei UI Light"/>
        </w:rPr>
      </w:pPr>
      <w:bookmarkStart w:id="5" w:name="_Toc49951867"/>
      <w:r>
        <w:rPr>
          <w:rFonts w:ascii="Microsoft YaHei UI Light" w:eastAsia="Microsoft YaHei UI Light" w:hAnsi="Microsoft YaHei UI Light" w:hint="eastAsia"/>
        </w:rPr>
        <w:t>参与角色</w:t>
      </w:r>
      <w:bookmarkEnd w:id="5"/>
    </w:p>
    <w:p w14:paraId="77A15853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/>
        </w:rPr>
        <w:t>整个课程体系中，</w:t>
      </w:r>
      <w:r>
        <w:rPr>
          <w:rFonts w:ascii="Microsoft YaHei UI Light" w:eastAsia="Microsoft YaHei UI Light" w:hAnsi="Microsoft YaHei UI Light" w:hint="eastAsia"/>
        </w:rPr>
        <w:t>参与的角色与需要掌握的</w:t>
      </w:r>
      <w:proofErr w:type="gramStart"/>
      <w:r>
        <w:rPr>
          <w:rFonts w:ascii="Microsoft YaHei UI Light" w:eastAsia="Microsoft YaHei UI Light" w:hAnsi="Microsoft YaHei UI Light" w:hint="eastAsia"/>
        </w:rPr>
        <w:t>贝板知识</w:t>
      </w:r>
      <w:proofErr w:type="gramEnd"/>
      <w:r>
        <w:rPr>
          <w:rFonts w:ascii="Microsoft YaHei UI Light" w:eastAsia="Microsoft YaHei UI Light" w:hAnsi="Microsoft YaHei UI Light" w:hint="eastAsia"/>
        </w:rPr>
        <w:t>如下：</w:t>
      </w:r>
    </w:p>
    <w:p w14:paraId="03C655C7" w14:textId="77777777" w:rsidR="00D75DA6" w:rsidRDefault="00396562">
      <w:pPr>
        <w:pStyle w:val="af5"/>
        <w:numPr>
          <w:ilvl w:val="0"/>
          <w:numId w:val="6"/>
        </w:numPr>
        <w:ind w:firstLineChars="0"/>
        <w:rPr>
          <w:rFonts w:ascii="Microsoft YaHei UI Light" w:eastAsia="Microsoft YaHei UI Light" w:hAnsi="Microsoft YaHei UI Light"/>
        </w:rPr>
      </w:pPr>
      <w:proofErr w:type="gramStart"/>
      <w:r>
        <w:rPr>
          <w:rFonts w:ascii="Microsoft YaHei UI Light" w:eastAsia="Microsoft YaHei UI Light" w:hAnsi="Microsoft YaHei UI Light" w:hint="eastAsia"/>
        </w:rPr>
        <w:t>贝板售后</w:t>
      </w:r>
      <w:proofErr w:type="gramEnd"/>
      <w:r>
        <w:rPr>
          <w:rFonts w:ascii="Microsoft YaHei UI Light" w:eastAsia="Microsoft YaHei UI Light" w:hAnsi="Microsoft YaHei UI Light" w:hint="eastAsia"/>
        </w:rPr>
        <w:t>技术支持人员：</w:t>
      </w:r>
    </w:p>
    <w:p w14:paraId="6AD55CE0" w14:textId="77777777" w:rsidR="00D75DA6" w:rsidRDefault="00396562">
      <w:pPr>
        <w:pStyle w:val="af5"/>
        <w:ind w:left="784" w:firstLineChars="0" w:firstLine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这个角色是一切工作的开始，在机构开课初期，这个角色同时担任机构管理员的角色，完成各种数据配置，帮助机构可以快速开展课程，同时在工作中对机构管理员、老师进行培训，帮助他们掌握各自所需要</w:t>
      </w:r>
      <w:proofErr w:type="gramStart"/>
      <w:r>
        <w:rPr>
          <w:rFonts w:ascii="Microsoft YaHei UI Light" w:eastAsia="Microsoft YaHei UI Light" w:hAnsi="Microsoft YaHei UI Light" w:hint="eastAsia"/>
        </w:rPr>
        <w:t>的贝板知识</w:t>
      </w:r>
      <w:proofErr w:type="gramEnd"/>
      <w:r>
        <w:rPr>
          <w:rFonts w:ascii="Microsoft YaHei UI Light" w:eastAsia="Microsoft YaHei UI Light" w:hAnsi="Microsoft YaHei UI Light" w:hint="eastAsia"/>
        </w:rPr>
        <w:t>，在机构各项工作步入正轨之后，慢慢淡出，仅在需要时提供技术支持。</w:t>
      </w:r>
    </w:p>
    <w:p w14:paraId="1658F650" w14:textId="77777777" w:rsidR="00D75DA6" w:rsidRDefault="00396562">
      <w:pPr>
        <w:pStyle w:val="af5"/>
        <w:ind w:left="784" w:firstLineChars="0" w:firstLine="0"/>
        <w:rPr>
          <w:rFonts w:ascii="Microsoft YaHei UI Light" w:eastAsia="Microsoft YaHei UI Light" w:hAnsi="Microsoft YaHei UI Light"/>
          <w:color w:val="FF0000"/>
        </w:rPr>
      </w:pPr>
      <w:r>
        <w:rPr>
          <w:rFonts w:ascii="Microsoft YaHei UI Light" w:eastAsia="Microsoft YaHei UI Light" w:hAnsi="Microsoft YaHei UI Light" w:hint="eastAsia"/>
          <w:color w:val="FF0000"/>
        </w:rPr>
        <w:lastRenderedPageBreak/>
        <w:t>注</w:t>
      </w:r>
      <w:r>
        <w:rPr>
          <w:rFonts w:ascii="Microsoft YaHei UI Light" w:eastAsia="Microsoft YaHei UI Light" w:hAnsi="Microsoft YaHei UI Light" w:hint="eastAsia"/>
          <w:color w:val="FF0000"/>
        </w:rPr>
        <w:t>：以下文档中涉及到机构管理员的地方，如果没有特别说明，都是初期由贝阳售后技术支持人员完成，同时培训给机构管理员掌握。</w:t>
      </w:r>
    </w:p>
    <w:p w14:paraId="6DEE1521" w14:textId="77777777" w:rsidR="00D75DA6" w:rsidRDefault="00396562">
      <w:pPr>
        <w:pStyle w:val="af5"/>
        <w:numPr>
          <w:ilvl w:val="0"/>
          <w:numId w:val="6"/>
        </w:numPr>
        <w:ind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机构管理员：</w:t>
      </w:r>
    </w:p>
    <w:p w14:paraId="61AD8A6C" w14:textId="77777777" w:rsidR="00D75DA6" w:rsidRDefault="00396562">
      <w:pPr>
        <w:pStyle w:val="af5"/>
        <w:ind w:left="784" w:firstLineChars="0" w:firstLine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根据与教育机构合作的经验，</w:t>
      </w:r>
      <w:proofErr w:type="gramStart"/>
      <w:r>
        <w:rPr>
          <w:rFonts w:ascii="Microsoft YaHei UI Light" w:eastAsia="Microsoft YaHei UI Light" w:hAnsi="Microsoft YaHei UI Light" w:hint="eastAsia"/>
        </w:rPr>
        <w:t>使用贝板上课</w:t>
      </w:r>
      <w:proofErr w:type="gramEnd"/>
      <w:r>
        <w:rPr>
          <w:rFonts w:ascii="Microsoft YaHei UI Light" w:eastAsia="Microsoft YaHei UI Light" w:hAnsi="Microsoft YaHei UI Light" w:hint="eastAsia"/>
        </w:rPr>
        <w:t>的机构需要有这样一个角色的人，他要比较</w:t>
      </w:r>
      <w:proofErr w:type="gramStart"/>
      <w:r>
        <w:rPr>
          <w:rFonts w:ascii="Microsoft YaHei UI Light" w:eastAsia="Microsoft YaHei UI Light" w:hAnsi="Microsoft YaHei UI Light" w:hint="eastAsia"/>
        </w:rPr>
        <w:t>熟悉贝板</w:t>
      </w:r>
      <w:proofErr w:type="gramEnd"/>
      <w:r>
        <w:rPr>
          <w:rFonts w:ascii="Microsoft YaHei UI Light" w:eastAsia="Microsoft YaHei UI Light" w:hAnsi="Microsoft YaHei UI Light" w:hint="eastAsia"/>
        </w:rPr>
        <w:t>的各个相关功能，开课前配置本机构的直属班级或分支幼儿园，上课时进行后台监控，解决老师上课遇到的实际问题。</w:t>
      </w:r>
    </w:p>
    <w:p w14:paraId="59A43FC1" w14:textId="77777777" w:rsidR="00D75DA6" w:rsidRDefault="00396562">
      <w:pPr>
        <w:pStyle w:val="af5"/>
        <w:ind w:left="784" w:firstLineChars="0" w:firstLine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因为这个人对本机构内部的各种情况都比较熟悉，所以解决和沟通起来会很顺畅，而如果仅靠我们自己的售后技术人员提供支持，效率就比较差。</w:t>
      </w:r>
    </w:p>
    <w:p w14:paraId="0D2EA5E2" w14:textId="77777777" w:rsidR="00D75DA6" w:rsidRDefault="00396562">
      <w:pPr>
        <w:pStyle w:val="af5"/>
        <w:numPr>
          <w:ilvl w:val="0"/>
          <w:numId w:val="6"/>
        </w:numPr>
        <w:ind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老师：</w:t>
      </w:r>
    </w:p>
    <w:p w14:paraId="519E8F9D" w14:textId="77777777" w:rsidR="00D75DA6" w:rsidRDefault="00396562">
      <w:pPr>
        <w:pStyle w:val="af5"/>
        <w:ind w:left="784" w:firstLineChars="0" w:firstLine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老师负责上课，但是也要要求老师懂得</w:t>
      </w:r>
      <w:proofErr w:type="gramStart"/>
      <w:r>
        <w:rPr>
          <w:rFonts w:ascii="Microsoft YaHei UI Light" w:eastAsia="Microsoft YaHei UI Light" w:hAnsi="Microsoft YaHei UI Light" w:hint="eastAsia"/>
        </w:rPr>
        <w:t>一些贝板的</w:t>
      </w:r>
      <w:proofErr w:type="gramEnd"/>
      <w:r>
        <w:rPr>
          <w:rFonts w:ascii="Microsoft YaHei UI Light" w:eastAsia="Microsoft YaHei UI Light" w:hAnsi="Microsoft YaHei UI Light" w:hint="eastAsia"/>
        </w:rPr>
        <w:t>基础知识</w:t>
      </w:r>
      <w:r>
        <w:rPr>
          <w:rFonts w:ascii="Microsoft YaHei UI Light" w:eastAsia="Microsoft YaHei UI Light" w:hAnsi="Microsoft YaHei UI Light" w:hint="eastAsia"/>
        </w:rPr>
        <w:t>和常见问题的解决方案，因为老师是一线上课的，遇到问题必须立即解决。</w:t>
      </w:r>
    </w:p>
    <w:p w14:paraId="4AF862EF" w14:textId="77777777" w:rsidR="00D75DA6" w:rsidRDefault="00396562">
      <w:pPr>
        <w:pStyle w:val="af5"/>
        <w:numPr>
          <w:ilvl w:val="0"/>
          <w:numId w:val="6"/>
        </w:numPr>
        <w:ind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学生：</w:t>
      </w:r>
    </w:p>
    <w:p w14:paraId="35F8500E" w14:textId="77777777" w:rsidR="00D75DA6" w:rsidRDefault="00396562">
      <w:pPr>
        <w:pStyle w:val="af5"/>
        <w:ind w:left="784" w:firstLineChars="0" w:firstLine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学生在老师的指导下</w:t>
      </w:r>
      <w:proofErr w:type="gramStart"/>
      <w:r>
        <w:rPr>
          <w:rFonts w:ascii="Microsoft YaHei UI Light" w:eastAsia="Microsoft YaHei UI Light" w:hAnsi="Microsoft YaHei UI Light" w:hint="eastAsia"/>
        </w:rPr>
        <w:t>完成贝板课程</w:t>
      </w:r>
      <w:proofErr w:type="gramEnd"/>
      <w:r>
        <w:rPr>
          <w:rFonts w:ascii="Microsoft YaHei UI Light" w:eastAsia="Microsoft YaHei UI Light" w:hAnsi="Microsoft YaHei UI Light" w:hint="eastAsia"/>
        </w:rPr>
        <w:t>，掌握如何开关机和放底图启动游戏最好，掌握不了也没关系。</w:t>
      </w:r>
    </w:p>
    <w:p w14:paraId="1223EBC6" w14:textId="77777777" w:rsidR="00D75DA6" w:rsidRDefault="00396562">
      <w:pPr>
        <w:pStyle w:val="af5"/>
        <w:numPr>
          <w:ilvl w:val="0"/>
          <w:numId w:val="6"/>
        </w:numPr>
        <w:ind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家长：</w:t>
      </w:r>
    </w:p>
    <w:p w14:paraId="0718D7BC" w14:textId="77777777" w:rsidR="00D75DA6" w:rsidRDefault="00396562">
      <w:pPr>
        <w:pStyle w:val="af5"/>
        <w:ind w:left="784" w:firstLineChars="0" w:firstLine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在老师的指导下掌握基本的开关机、配网、玩游戏、</w:t>
      </w:r>
      <w:proofErr w:type="gramStart"/>
      <w:r>
        <w:rPr>
          <w:rFonts w:ascii="Microsoft YaHei UI Light" w:eastAsia="Microsoft YaHei UI Light" w:hAnsi="Microsoft YaHei UI Light" w:hint="eastAsia"/>
        </w:rPr>
        <w:t>扫码看</w:t>
      </w:r>
      <w:proofErr w:type="gramEnd"/>
      <w:r>
        <w:rPr>
          <w:rFonts w:ascii="Microsoft YaHei UI Light" w:eastAsia="Microsoft YaHei UI Light" w:hAnsi="Microsoft YaHei UI Light" w:hint="eastAsia"/>
        </w:rPr>
        <w:t>自己家小孩的成绩等操作。</w:t>
      </w:r>
    </w:p>
    <w:p w14:paraId="5F1901BD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5D64A393" w14:textId="77777777" w:rsidR="00D75DA6" w:rsidRDefault="00396562">
      <w:pPr>
        <w:pStyle w:val="20"/>
        <w:ind w:left="567"/>
        <w:rPr>
          <w:rFonts w:ascii="Microsoft YaHei UI Light" w:eastAsia="Microsoft YaHei UI Light" w:hAnsi="Microsoft YaHei UI Light"/>
        </w:rPr>
      </w:pPr>
      <w:bookmarkStart w:id="6" w:name="_Toc49951868"/>
      <w:r>
        <w:rPr>
          <w:rFonts w:ascii="Microsoft YaHei UI Light" w:eastAsia="Microsoft YaHei UI Light" w:hAnsi="Microsoft YaHei UI Light" w:hint="eastAsia"/>
        </w:rPr>
        <w:t>各角色工作</w:t>
      </w:r>
      <w:bookmarkEnd w:id="6"/>
    </w:p>
    <w:p w14:paraId="78E4182A" w14:textId="77777777" w:rsidR="00D75DA6" w:rsidRDefault="00396562">
      <w:pPr>
        <w:pStyle w:val="3"/>
        <w:spacing w:beforeLines="50" w:before="156" w:afterLines="50" w:after="156" w:line="0" w:lineRule="atLeast"/>
        <w:ind w:left="567"/>
        <w:rPr>
          <w:rFonts w:ascii="Microsoft YaHei UI Light" w:eastAsia="Microsoft YaHei UI Light" w:hAnsi="Microsoft YaHei UI Light"/>
        </w:rPr>
      </w:pPr>
      <w:bookmarkStart w:id="7" w:name="_Toc49951869"/>
      <w:r>
        <w:rPr>
          <w:rFonts w:ascii="Microsoft YaHei UI Light" w:eastAsia="Microsoft YaHei UI Light" w:hAnsi="Microsoft YaHei UI Light" w:hint="eastAsia"/>
        </w:rPr>
        <w:t>开班前准备工作</w:t>
      </w:r>
      <w:bookmarkEnd w:id="7"/>
    </w:p>
    <w:p w14:paraId="617FF453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如下表：</w:t>
      </w:r>
    </w:p>
    <w:tbl>
      <w:tblPr>
        <w:tblStyle w:val="af0"/>
        <w:tblW w:w="7435" w:type="dxa"/>
        <w:tblInd w:w="420" w:type="dxa"/>
        <w:tblLook w:val="04A0" w:firstRow="1" w:lastRow="0" w:firstColumn="1" w:lastColumn="0" w:noHBand="0" w:noVBand="1"/>
      </w:tblPr>
      <w:tblGrid>
        <w:gridCol w:w="2076"/>
        <w:gridCol w:w="5359"/>
      </w:tblGrid>
      <w:tr w:rsidR="00D75DA6" w14:paraId="327DA238" w14:textId="77777777">
        <w:tc>
          <w:tcPr>
            <w:tcW w:w="2076" w:type="dxa"/>
            <w:vAlign w:val="center"/>
          </w:tcPr>
          <w:p w14:paraId="04CCF1BE" w14:textId="77777777" w:rsidR="00D75DA6" w:rsidRDefault="00396562">
            <w:pPr>
              <w:rPr>
                <w:rFonts w:ascii="Microsoft YaHei UI Light" w:eastAsia="Microsoft YaHei UI Light" w:hAnsi="Microsoft YaHei UI Light"/>
              </w:rPr>
            </w:pPr>
            <w:proofErr w:type="gramStart"/>
            <w:r>
              <w:rPr>
                <w:rFonts w:ascii="Microsoft YaHei UI Light" w:eastAsia="Microsoft YaHei UI Light" w:hAnsi="Microsoft YaHei UI Light" w:hint="eastAsia"/>
              </w:rPr>
              <w:t>贝板售后</w:t>
            </w:r>
            <w:proofErr w:type="gramEnd"/>
            <w:r>
              <w:rPr>
                <w:rFonts w:ascii="Microsoft YaHei UI Light" w:eastAsia="Microsoft YaHei UI Light" w:hAnsi="Microsoft YaHei UI Light" w:hint="eastAsia"/>
              </w:rPr>
              <w:t>技术支持</w:t>
            </w:r>
          </w:p>
          <w:p w14:paraId="4562B47B" w14:textId="77777777" w:rsidR="00D75DA6" w:rsidRDefault="00396562">
            <w:pPr>
              <w:rPr>
                <w:rFonts w:ascii="Microsoft YaHei UI Light" w:eastAsia="Microsoft YaHei UI Light" w:hAnsi="Microsoft YaHei UI Light"/>
              </w:rPr>
            </w:pPr>
            <w:r>
              <w:rPr>
                <w:rFonts w:ascii="Microsoft YaHei UI Light" w:eastAsia="Microsoft YaHei UI Light" w:hAnsi="Microsoft YaHei UI Light" w:hint="eastAsia"/>
              </w:rPr>
              <w:t>机构管理员</w:t>
            </w:r>
          </w:p>
        </w:tc>
        <w:tc>
          <w:tcPr>
            <w:tcW w:w="5359" w:type="dxa"/>
            <w:vAlign w:val="center"/>
          </w:tcPr>
          <w:p w14:paraId="76B29DD5" w14:textId="77777777" w:rsidR="00D75DA6" w:rsidRDefault="00396562">
            <w:pPr>
              <w:pStyle w:val="af5"/>
              <w:numPr>
                <w:ilvl w:val="0"/>
                <w:numId w:val="7"/>
              </w:numPr>
              <w:ind w:firstLineChars="0"/>
              <w:rPr>
                <w:rFonts w:ascii="Microsoft YaHei UI Light" w:eastAsia="Microsoft YaHei UI Light" w:hAnsi="Microsoft YaHei UI Light"/>
              </w:rPr>
            </w:pPr>
            <w:r>
              <w:rPr>
                <w:rFonts w:ascii="Microsoft YaHei UI Light" w:eastAsia="Microsoft YaHei UI Light" w:hAnsi="Microsoft YaHei UI Light" w:hint="eastAsia"/>
              </w:rPr>
              <w:t>创建幼儿园；</w:t>
            </w:r>
          </w:p>
          <w:p w14:paraId="3D5DFBB3" w14:textId="77777777" w:rsidR="00D75DA6" w:rsidRDefault="00396562">
            <w:pPr>
              <w:pStyle w:val="af5"/>
              <w:numPr>
                <w:ilvl w:val="0"/>
                <w:numId w:val="7"/>
              </w:numPr>
              <w:ind w:firstLineChars="0"/>
              <w:rPr>
                <w:rFonts w:ascii="Microsoft YaHei UI Light" w:eastAsia="Microsoft YaHei UI Light" w:hAnsi="Microsoft YaHei UI Light"/>
              </w:rPr>
            </w:pPr>
            <w:r>
              <w:rPr>
                <w:rFonts w:ascii="Microsoft YaHei UI Light" w:eastAsia="Microsoft YaHei UI Light" w:hAnsi="Microsoft YaHei UI Light" w:hint="eastAsia"/>
              </w:rPr>
              <w:t>注册老师；</w:t>
            </w:r>
          </w:p>
          <w:p w14:paraId="598DDDAA" w14:textId="77777777" w:rsidR="00D75DA6" w:rsidRDefault="00396562">
            <w:pPr>
              <w:pStyle w:val="af5"/>
              <w:numPr>
                <w:ilvl w:val="0"/>
                <w:numId w:val="7"/>
              </w:numPr>
              <w:ind w:firstLineChars="0"/>
              <w:rPr>
                <w:rFonts w:ascii="Microsoft YaHei UI Light" w:eastAsia="Microsoft YaHei UI Light" w:hAnsi="Microsoft YaHei UI Light"/>
              </w:rPr>
            </w:pPr>
            <w:r>
              <w:rPr>
                <w:rFonts w:ascii="Microsoft YaHei UI Light" w:eastAsia="Microsoft YaHei UI Light" w:hAnsi="Microsoft YaHei UI Light" w:hint="eastAsia"/>
              </w:rPr>
              <w:t>创建班级，配置老师和课表；</w:t>
            </w:r>
          </w:p>
        </w:tc>
      </w:tr>
      <w:tr w:rsidR="00D75DA6" w14:paraId="5999E4A2" w14:textId="77777777">
        <w:tc>
          <w:tcPr>
            <w:tcW w:w="2076" w:type="dxa"/>
            <w:vAlign w:val="center"/>
          </w:tcPr>
          <w:p w14:paraId="18C5018F" w14:textId="77777777" w:rsidR="00D75DA6" w:rsidRDefault="00396562">
            <w:pPr>
              <w:rPr>
                <w:rFonts w:ascii="Microsoft YaHei UI Light" w:eastAsia="Microsoft YaHei UI Light" w:hAnsi="Microsoft YaHei UI Light"/>
              </w:rPr>
            </w:pPr>
            <w:r>
              <w:rPr>
                <w:rFonts w:ascii="Microsoft YaHei UI Light" w:eastAsia="Microsoft YaHei UI Light" w:hAnsi="Microsoft YaHei UI Light" w:hint="eastAsia"/>
              </w:rPr>
              <w:t>老师</w:t>
            </w:r>
          </w:p>
        </w:tc>
        <w:tc>
          <w:tcPr>
            <w:tcW w:w="5359" w:type="dxa"/>
            <w:vAlign w:val="center"/>
          </w:tcPr>
          <w:p w14:paraId="58D97BCD" w14:textId="77777777" w:rsidR="00D75DA6" w:rsidRDefault="00396562">
            <w:pPr>
              <w:pStyle w:val="af5"/>
              <w:numPr>
                <w:ilvl w:val="0"/>
                <w:numId w:val="8"/>
              </w:numPr>
              <w:ind w:firstLineChars="0"/>
              <w:rPr>
                <w:rFonts w:ascii="Microsoft YaHei UI Light" w:eastAsia="Microsoft YaHei UI Light" w:hAnsi="Microsoft YaHei UI Light"/>
              </w:rPr>
            </w:pPr>
            <w:r>
              <w:rPr>
                <w:rFonts w:ascii="Microsoft YaHei UI Light" w:eastAsia="Microsoft YaHei UI Light" w:hAnsi="Microsoft YaHei UI Light" w:hint="eastAsia"/>
              </w:rPr>
              <w:t>下载课件；</w:t>
            </w:r>
          </w:p>
          <w:p w14:paraId="2A6F51CC" w14:textId="77777777" w:rsidR="00D75DA6" w:rsidRDefault="00396562">
            <w:pPr>
              <w:pStyle w:val="af5"/>
              <w:numPr>
                <w:ilvl w:val="0"/>
                <w:numId w:val="8"/>
              </w:numPr>
              <w:ind w:firstLineChars="0"/>
              <w:rPr>
                <w:rFonts w:ascii="Microsoft YaHei UI Light" w:eastAsia="Microsoft YaHei UI Light" w:hAnsi="Microsoft YaHei UI Light"/>
              </w:rPr>
            </w:pPr>
            <w:r>
              <w:rPr>
                <w:rFonts w:ascii="Microsoft YaHei UI Light" w:eastAsia="Microsoft YaHei UI Light" w:hAnsi="Microsoft YaHei UI Light" w:hint="eastAsia"/>
              </w:rPr>
              <w:t>创建班级</w:t>
            </w:r>
            <w:r>
              <w:rPr>
                <w:rFonts w:ascii="Microsoft YaHei UI Light" w:eastAsia="Microsoft YaHei UI Light" w:hAnsi="Microsoft YaHei UI Light" w:hint="eastAsia"/>
              </w:rPr>
              <w:t>；</w:t>
            </w:r>
          </w:p>
          <w:p w14:paraId="0BA1CF49" w14:textId="77777777" w:rsidR="00D75DA6" w:rsidRDefault="00396562">
            <w:pPr>
              <w:pStyle w:val="af5"/>
              <w:numPr>
                <w:ilvl w:val="0"/>
                <w:numId w:val="8"/>
              </w:numPr>
              <w:ind w:firstLineChars="0"/>
              <w:rPr>
                <w:rFonts w:ascii="Microsoft YaHei UI Light" w:eastAsia="Microsoft YaHei UI Light" w:hAnsi="Microsoft YaHei UI Light"/>
              </w:rPr>
            </w:pPr>
            <w:r>
              <w:rPr>
                <w:rFonts w:ascii="Microsoft YaHei UI Light" w:eastAsia="Microsoft YaHei UI Light" w:hAnsi="Microsoft YaHei UI Light" w:hint="eastAsia"/>
              </w:rPr>
              <w:t>录入学生信息；</w:t>
            </w:r>
          </w:p>
        </w:tc>
      </w:tr>
      <w:tr w:rsidR="00D75DA6" w14:paraId="4693AB8F" w14:textId="77777777">
        <w:tc>
          <w:tcPr>
            <w:tcW w:w="2076" w:type="dxa"/>
            <w:vAlign w:val="center"/>
          </w:tcPr>
          <w:p w14:paraId="7FE4EEC5" w14:textId="77777777" w:rsidR="00D75DA6" w:rsidRDefault="00396562">
            <w:pPr>
              <w:rPr>
                <w:rFonts w:ascii="Microsoft YaHei UI Light" w:eastAsia="Microsoft YaHei UI Light" w:hAnsi="Microsoft YaHei UI Light"/>
              </w:rPr>
            </w:pPr>
            <w:r>
              <w:rPr>
                <w:rFonts w:ascii="Microsoft YaHei UI Light" w:eastAsia="Microsoft YaHei UI Light" w:hAnsi="Microsoft YaHei UI Light" w:hint="eastAsia"/>
              </w:rPr>
              <w:t>学生</w:t>
            </w:r>
          </w:p>
        </w:tc>
        <w:tc>
          <w:tcPr>
            <w:tcW w:w="5359" w:type="dxa"/>
            <w:vAlign w:val="center"/>
          </w:tcPr>
          <w:p w14:paraId="0CA8E631" w14:textId="77777777" w:rsidR="00D75DA6" w:rsidRDefault="00396562">
            <w:pPr>
              <w:rPr>
                <w:rFonts w:ascii="Microsoft YaHei UI Light" w:eastAsia="Microsoft YaHei UI Light" w:hAnsi="Microsoft YaHei UI Light"/>
              </w:rPr>
            </w:pPr>
            <w:r>
              <w:rPr>
                <w:rFonts w:ascii="Microsoft YaHei UI Light" w:eastAsia="Microsoft YaHei UI Light" w:hAnsi="Microsoft YaHei UI Light" w:hint="eastAsia"/>
              </w:rPr>
              <w:t>无</w:t>
            </w:r>
          </w:p>
        </w:tc>
      </w:tr>
      <w:tr w:rsidR="00D75DA6" w14:paraId="0270D5DF" w14:textId="77777777">
        <w:tc>
          <w:tcPr>
            <w:tcW w:w="2076" w:type="dxa"/>
            <w:vAlign w:val="center"/>
          </w:tcPr>
          <w:p w14:paraId="2A296AE9" w14:textId="77777777" w:rsidR="00D75DA6" w:rsidRDefault="00396562">
            <w:pPr>
              <w:rPr>
                <w:rFonts w:ascii="Microsoft YaHei UI Light" w:eastAsia="Microsoft YaHei UI Light" w:hAnsi="Microsoft YaHei UI Light"/>
              </w:rPr>
            </w:pPr>
            <w:r>
              <w:rPr>
                <w:rFonts w:ascii="Microsoft YaHei UI Light" w:eastAsia="Microsoft YaHei UI Light" w:hAnsi="Microsoft YaHei UI Light" w:hint="eastAsia"/>
              </w:rPr>
              <w:t>家长</w:t>
            </w:r>
          </w:p>
        </w:tc>
        <w:tc>
          <w:tcPr>
            <w:tcW w:w="5359" w:type="dxa"/>
            <w:vAlign w:val="center"/>
          </w:tcPr>
          <w:p w14:paraId="11F73DF2" w14:textId="77777777" w:rsidR="00D75DA6" w:rsidRDefault="00396562">
            <w:pPr>
              <w:pStyle w:val="af5"/>
              <w:numPr>
                <w:ilvl w:val="0"/>
                <w:numId w:val="9"/>
              </w:numPr>
              <w:ind w:firstLineChars="0"/>
              <w:rPr>
                <w:rFonts w:ascii="Microsoft YaHei UI Light" w:eastAsia="Microsoft YaHei UI Light" w:hAnsi="Microsoft YaHei UI Light"/>
              </w:rPr>
            </w:pPr>
            <w:r>
              <w:rPr>
                <w:rFonts w:ascii="Microsoft YaHei UI Light" w:eastAsia="Microsoft YaHei UI Light" w:hAnsi="Microsoft YaHei UI Light" w:hint="eastAsia"/>
              </w:rPr>
              <w:t>掌握开关机；</w:t>
            </w:r>
          </w:p>
          <w:p w14:paraId="55102376" w14:textId="77777777" w:rsidR="00D75DA6" w:rsidRDefault="00396562">
            <w:pPr>
              <w:pStyle w:val="af5"/>
              <w:numPr>
                <w:ilvl w:val="0"/>
                <w:numId w:val="9"/>
              </w:numPr>
              <w:ind w:firstLineChars="0"/>
              <w:rPr>
                <w:rFonts w:ascii="Microsoft YaHei UI Light" w:eastAsia="Microsoft YaHei UI Light" w:hAnsi="Microsoft YaHei UI Light"/>
              </w:rPr>
            </w:pPr>
            <w:proofErr w:type="gramStart"/>
            <w:r>
              <w:rPr>
                <w:rFonts w:ascii="Microsoft YaHei UI Light" w:eastAsia="Microsoft YaHei UI Light" w:hAnsi="Microsoft YaHei UI Light" w:hint="eastAsia"/>
              </w:rPr>
              <w:t>贝板配网</w:t>
            </w:r>
            <w:proofErr w:type="gramEnd"/>
            <w:r>
              <w:rPr>
                <w:rFonts w:ascii="Microsoft YaHei UI Light" w:eastAsia="Microsoft YaHei UI Light" w:hAnsi="Microsoft YaHei UI Light" w:hint="eastAsia"/>
              </w:rPr>
              <w:t>和绑定学生云卡；</w:t>
            </w:r>
          </w:p>
          <w:p w14:paraId="672D48B2" w14:textId="77777777" w:rsidR="00D75DA6" w:rsidRDefault="00396562">
            <w:pPr>
              <w:pStyle w:val="af5"/>
              <w:numPr>
                <w:ilvl w:val="0"/>
                <w:numId w:val="9"/>
              </w:numPr>
              <w:ind w:firstLineChars="0"/>
              <w:rPr>
                <w:rFonts w:ascii="Microsoft YaHei UI Light" w:eastAsia="Microsoft YaHei UI Light" w:hAnsi="Microsoft YaHei UI Light"/>
              </w:rPr>
            </w:pPr>
            <w:proofErr w:type="gramStart"/>
            <w:r>
              <w:rPr>
                <w:rFonts w:ascii="Microsoft YaHei UI Light" w:eastAsia="Microsoft YaHei UI Light" w:hAnsi="Microsoft YaHei UI Light" w:hint="eastAsia"/>
              </w:rPr>
              <w:t>贝板连接</w:t>
            </w:r>
            <w:proofErr w:type="gramEnd"/>
            <w:r>
              <w:rPr>
                <w:rFonts w:ascii="Microsoft YaHei UI Light" w:eastAsia="Microsoft YaHei UI Light" w:hAnsi="Microsoft YaHei UI Light" w:hint="eastAsia"/>
              </w:rPr>
              <w:t>机器人（如果有机器人课程）；</w:t>
            </w:r>
          </w:p>
          <w:p w14:paraId="4F4AC4E8" w14:textId="77777777" w:rsidR="00D75DA6" w:rsidRDefault="00396562">
            <w:pPr>
              <w:pStyle w:val="af5"/>
              <w:numPr>
                <w:ilvl w:val="0"/>
                <w:numId w:val="9"/>
              </w:numPr>
              <w:ind w:firstLineChars="0"/>
              <w:rPr>
                <w:rFonts w:ascii="Microsoft YaHei UI Light" w:eastAsia="Microsoft YaHei UI Light" w:hAnsi="Microsoft YaHei UI Light"/>
              </w:rPr>
            </w:pPr>
            <w:r>
              <w:rPr>
                <w:rFonts w:ascii="Microsoft YaHei UI Light" w:eastAsia="Microsoft YaHei UI Light" w:hAnsi="Microsoft YaHei UI Light" w:hint="eastAsia"/>
              </w:rPr>
              <w:t>启动和退出游戏，游戏的基本玩法；</w:t>
            </w:r>
          </w:p>
        </w:tc>
      </w:tr>
    </w:tbl>
    <w:p w14:paraId="3DC97A78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756C18BF" w14:textId="77777777" w:rsidR="00D75DA6" w:rsidRDefault="00396562">
      <w:pPr>
        <w:pStyle w:val="3"/>
        <w:spacing w:beforeLines="50" w:before="156" w:afterLines="50" w:after="156" w:line="0" w:lineRule="atLeast"/>
        <w:ind w:left="567"/>
        <w:rPr>
          <w:rFonts w:ascii="Microsoft YaHei UI Light" w:eastAsia="Microsoft YaHei UI Light" w:hAnsi="Microsoft YaHei UI Light"/>
        </w:rPr>
      </w:pPr>
      <w:bookmarkStart w:id="8" w:name="_Toc49951870"/>
      <w:proofErr w:type="gramStart"/>
      <w:r>
        <w:rPr>
          <w:rFonts w:ascii="Microsoft YaHei UI Light" w:eastAsia="Microsoft YaHei UI Light" w:hAnsi="Microsoft YaHei UI Light" w:hint="eastAsia"/>
        </w:rPr>
        <w:t>用贝板上课</w:t>
      </w:r>
      <w:bookmarkEnd w:id="8"/>
      <w:proofErr w:type="gramEnd"/>
    </w:p>
    <w:p w14:paraId="4EFE4F59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如下表：</w:t>
      </w:r>
    </w:p>
    <w:tbl>
      <w:tblPr>
        <w:tblStyle w:val="af0"/>
        <w:tblW w:w="8080" w:type="dxa"/>
        <w:tblInd w:w="420" w:type="dxa"/>
        <w:tblLook w:val="04A0" w:firstRow="1" w:lastRow="0" w:firstColumn="1" w:lastColumn="0" w:noHBand="0" w:noVBand="1"/>
      </w:tblPr>
      <w:tblGrid>
        <w:gridCol w:w="2024"/>
        <w:gridCol w:w="6056"/>
      </w:tblGrid>
      <w:tr w:rsidR="00D75DA6" w14:paraId="03C75798" w14:textId="77777777">
        <w:tc>
          <w:tcPr>
            <w:tcW w:w="2024" w:type="dxa"/>
            <w:vAlign w:val="center"/>
          </w:tcPr>
          <w:p w14:paraId="0D36DBD5" w14:textId="77777777" w:rsidR="00D75DA6" w:rsidRDefault="00396562">
            <w:pPr>
              <w:rPr>
                <w:rFonts w:ascii="Microsoft YaHei UI Light" w:eastAsia="Microsoft YaHei UI Light" w:hAnsi="Microsoft YaHei UI Light"/>
              </w:rPr>
            </w:pPr>
            <w:proofErr w:type="gramStart"/>
            <w:r>
              <w:rPr>
                <w:rFonts w:ascii="Microsoft YaHei UI Light" w:eastAsia="Microsoft YaHei UI Light" w:hAnsi="Microsoft YaHei UI Light" w:hint="eastAsia"/>
              </w:rPr>
              <w:lastRenderedPageBreak/>
              <w:t>贝板售后</w:t>
            </w:r>
            <w:proofErr w:type="gramEnd"/>
            <w:r>
              <w:rPr>
                <w:rFonts w:ascii="Microsoft YaHei UI Light" w:eastAsia="Microsoft YaHei UI Light" w:hAnsi="Microsoft YaHei UI Light" w:hint="eastAsia"/>
              </w:rPr>
              <w:t>技术支持</w:t>
            </w:r>
          </w:p>
          <w:p w14:paraId="0C9C2D55" w14:textId="77777777" w:rsidR="00D75DA6" w:rsidRDefault="00396562">
            <w:pPr>
              <w:rPr>
                <w:rFonts w:ascii="Microsoft YaHei UI Light" w:eastAsia="Microsoft YaHei UI Light" w:hAnsi="Microsoft YaHei UI Light"/>
              </w:rPr>
            </w:pPr>
            <w:r>
              <w:rPr>
                <w:rFonts w:ascii="Microsoft YaHei UI Light" w:eastAsia="Microsoft YaHei UI Light" w:hAnsi="Microsoft YaHei UI Light" w:hint="eastAsia"/>
              </w:rPr>
              <w:t>机构管理员</w:t>
            </w:r>
          </w:p>
        </w:tc>
        <w:tc>
          <w:tcPr>
            <w:tcW w:w="6056" w:type="dxa"/>
            <w:vAlign w:val="center"/>
          </w:tcPr>
          <w:p w14:paraId="5E83DD22" w14:textId="77777777" w:rsidR="00D75DA6" w:rsidRDefault="00396562">
            <w:pPr>
              <w:pStyle w:val="af5"/>
              <w:numPr>
                <w:ilvl w:val="0"/>
                <w:numId w:val="10"/>
              </w:numPr>
              <w:ind w:firstLineChars="0"/>
              <w:rPr>
                <w:rFonts w:ascii="Microsoft YaHei UI Light" w:eastAsia="Microsoft YaHei UI Light" w:hAnsi="Microsoft YaHei UI Light"/>
              </w:rPr>
            </w:pPr>
            <w:r>
              <w:rPr>
                <w:rFonts w:ascii="Microsoft YaHei UI Light" w:eastAsia="Microsoft YaHei UI Light" w:hAnsi="Microsoft YaHei UI Light" w:hint="eastAsia"/>
              </w:rPr>
              <w:t>上课贝板实时监控，及时发现</w:t>
            </w:r>
            <w:proofErr w:type="gramStart"/>
            <w:r>
              <w:rPr>
                <w:rFonts w:ascii="Microsoft YaHei UI Light" w:eastAsia="Microsoft YaHei UI Light" w:hAnsi="Microsoft YaHei UI Light" w:hint="eastAsia"/>
              </w:rPr>
              <w:t>问题贝板并</w:t>
            </w:r>
            <w:proofErr w:type="gramEnd"/>
            <w:r>
              <w:rPr>
                <w:rFonts w:ascii="Microsoft YaHei UI Light" w:eastAsia="Microsoft YaHei UI Light" w:hAnsi="Microsoft YaHei UI Light" w:hint="eastAsia"/>
              </w:rPr>
              <w:t>协助老师解决；</w:t>
            </w:r>
          </w:p>
        </w:tc>
      </w:tr>
      <w:tr w:rsidR="00D75DA6" w14:paraId="36412948" w14:textId="77777777">
        <w:tc>
          <w:tcPr>
            <w:tcW w:w="2024" w:type="dxa"/>
            <w:vAlign w:val="center"/>
          </w:tcPr>
          <w:p w14:paraId="11780776" w14:textId="77777777" w:rsidR="00D75DA6" w:rsidRDefault="00396562">
            <w:pPr>
              <w:rPr>
                <w:rFonts w:ascii="Microsoft YaHei UI Light" w:eastAsia="Microsoft YaHei UI Light" w:hAnsi="Microsoft YaHei UI Light"/>
              </w:rPr>
            </w:pPr>
            <w:r>
              <w:rPr>
                <w:rFonts w:ascii="Microsoft YaHei UI Light" w:eastAsia="Microsoft YaHei UI Light" w:hAnsi="Microsoft YaHei UI Light" w:hint="eastAsia"/>
              </w:rPr>
              <w:t>老师</w:t>
            </w:r>
          </w:p>
        </w:tc>
        <w:tc>
          <w:tcPr>
            <w:tcW w:w="6056" w:type="dxa"/>
            <w:vAlign w:val="center"/>
          </w:tcPr>
          <w:p w14:paraId="44C2F7E8" w14:textId="77777777" w:rsidR="00D75DA6" w:rsidRDefault="00396562">
            <w:pPr>
              <w:pStyle w:val="af5"/>
              <w:numPr>
                <w:ilvl w:val="0"/>
                <w:numId w:val="11"/>
              </w:numPr>
              <w:ind w:firstLineChars="0"/>
              <w:rPr>
                <w:rFonts w:ascii="Microsoft YaHei UI Light" w:eastAsia="Microsoft YaHei UI Light" w:hAnsi="Microsoft YaHei UI Light"/>
              </w:rPr>
            </w:pPr>
            <w:r>
              <w:rPr>
                <w:rFonts w:ascii="Microsoft YaHei UI Light" w:eastAsia="Microsoft YaHei UI Light" w:hAnsi="Microsoft YaHei UI Light" w:hint="eastAsia"/>
              </w:rPr>
              <w:t>登录系统；</w:t>
            </w:r>
          </w:p>
          <w:p w14:paraId="06AD6869" w14:textId="77777777" w:rsidR="00D75DA6" w:rsidRDefault="00396562">
            <w:pPr>
              <w:pStyle w:val="af5"/>
              <w:numPr>
                <w:ilvl w:val="0"/>
                <w:numId w:val="11"/>
              </w:numPr>
              <w:ind w:firstLineChars="0"/>
              <w:rPr>
                <w:rFonts w:ascii="Microsoft YaHei UI Light" w:eastAsia="Microsoft YaHei UI Light" w:hAnsi="Microsoft YaHei UI Light"/>
              </w:rPr>
            </w:pPr>
            <w:r>
              <w:rPr>
                <w:rFonts w:ascii="Microsoft YaHei UI Light" w:eastAsia="Microsoft YaHei UI Light" w:hAnsi="Microsoft YaHei UI Light" w:hint="eastAsia"/>
              </w:rPr>
              <w:t>选择上课班级；</w:t>
            </w:r>
          </w:p>
          <w:p w14:paraId="458B318D" w14:textId="77777777" w:rsidR="00D75DA6" w:rsidRDefault="00396562">
            <w:pPr>
              <w:pStyle w:val="af5"/>
              <w:numPr>
                <w:ilvl w:val="0"/>
                <w:numId w:val="11"/>
              </w:numPr>
              <w:ind w:firstLineChars="0"/>
              <w:rPr>
                <w:rFonts w:ascii="Microsoft YaHei UI Light" w:eastAsia="Microsoft YaHei UI Light" w:hAnsi="Microsoft YaHei UI Light"/>
              </w:rPr>
            </w:pPr>
            <w:r>
              <w:rPr>
                <w:rFonts w:ascii="Microsoft YaHei UI Light" w:eastAsia="Microsoft YaHei UI Light" w:hAnsi="Microsoft YaHei UI Light" w:hint="eastAsia"/>
              </w:rPr>
              <w:t>课前点名（</w:t>
            </w:r>
            <w:proofErr w:type="gramStart"/>
            <w:r>
              <w:rPr>
                <w:rFonts w:ascii="Microsoft YaHei UI Light" w:eastAsia="Microsoft YaHei UI Light" w:hAnsi="Microsoft YaHei UI Light" w:hint="eastAsia"/>
              </w:rPr>
              <w:t>仅面授课</w:t>
            </w:r>
            <w:proofErr w:type="gramEnd"/>
            <w:r>
              <w:rPr>
                <w:rFonts w:ascii="Microsoft YaHei UI Light" w:eastAsia="Microsoft YaHei UI Light" w:hAnsi="Microsoft YaHei UI Light" w:hint="eastAsia"/>
              </w:rPr>
              <w:t>需要）；</w:t>
            </w:r>
          </w:p>
          <w:p w14:paraId="07F8CAEA" w14:textId="77777777" w:rsidR="00D75DA6" w:rsidRDefault="00396562">
            <w:pPr>
              <w:pStyle w:val="af5"/>
              <w:numPr>
                <w:ilvl w:val="0"/>
                <w:numId w:val="11"/>
              </w:numPr>
              <w:ind w:firstLineChars="0"/>
              <w:rPr>
                <w:rFonts w:ascii="Microsoft YaHei UI Light" w:eastAsia="Microsoft YaHei UI Light" w:hAnsi="Microsoft YaHei UI Light"/>
              </w:rPr>
            </w:pPr>
            <w:r>
              <w:rPr>
                <w:rFonts w:ascii="Microsoft YaHei UI Light" w:eastAsia="Microsoft YaHei UI Light" w:hAnsi="Microsoft YaHei UI Light" w:hint="eastAsia"/>
              </w:rPr>
              <w:t>选择课表；</w:t>
            </w:r>
          </w:p>
          <w:p w14:paraId="6E8D1A91" w14:textId="77777777" w:rsidR="00D75DA6" w:rsidRDefault="00396562">
            <w:pPr>
              <w:pStyle w:val="af5"/>
              <w:numPr>
                <w:ilvl w:val="0"/>
                <w:numId w:val="11"/>
              </w:numPr>
              <w:ind w:firstLineChars="0"/>
              <w:rPr>
                <w:rFonts w:ascii="Microsoft YaHei UI Light" w:eastAsia="Microsoft YaHei UI Light" w:hAnsi="Microsoft YaHei UI Light"/>
              </w:rPr>
            </w:pPr>
            <w:r>
              <w:rPr>
                <w:rFonts w:ascii="Microsoft YaHei UI Light" w:eastAsia="Microsoft YaHei UI Light" w:hAnsi="Microsoft YaHei UI Light" w:hint="eastAsia"/>
              </w:rPr>
              <w:t>上课，根据需要</w:t>
            </w:r>
            <w:proofErr w:type="gramStart"/>
            <w:r>
              <w:rPr>
                <w:rFonts w:ascii="Microsoft YaHei UI Light" w:eastAsia="Microsoft YaHei UI Light" w:hAnsi="Microsoft YaHei UI Light" w:hint="eastAsia"/>
              </w:rPr>
              <w:t>给贝板</w:t>
            </w:r>
            <w:proofErr w:type="gramEnd"/>
            <w:r>
              <w:rPr>
                <w:rFonts w:ascii="Microsoft YaHei UI Light" w:eastAsia="Microsoft YaHei UI Light" w:hAnsi="Microsoft YaHei UI Light" w:hint="eastAsia"/>
              </w:rPr>
              <w:t>出几轮题目；</w:t>
            </w:r>
          </w:p>
        </w:tc>
      </w:tr>
      <w:tr w:rsidR="00D75DA6" w14:paraId="6696DCF2" w14:textId="77777777">
        <w:tc>
          <w:tcPr>
            <w:tcW w:w="2024" w:type="dxa"/>
            <w:vAlign w:val="center"/>
          </w:tcPr>
          <w:p w14:paraId="7CD98BB0" w14:textId="77777777" w:rsidR="00D75DA6" w:rsidRDefault="00396562">
            <w:pPr>
              <w:rPr>
                <w:rFonts w:ascii="Microsoft YaHei UI Light" w:eastAsia="Microsoft YaHei UI Light" w:hAnsi="Microsoft YaHei UI Light"/>
              </w:rPr>
            </w:pPr>
            <w:r>
              <w:rPr>
                <w:rFonts w:ascii="Microsoft YaHei UI Light" w:eastAsia="Microsoft YaHei UI Light" w:hAnsi="Microsoft YaHei UI Light" w:hint="eastAsia"/>
              </w:rPr>
              <w:t>学生</w:t>
            </w:r>
          </w:p>
        </w:tc>
        <w:tc>
          <w:tcPr>
            <w:tcW w:w="6056" w:type="dxa"/>
            <w:vAlign w:val="center"/>
          </w:tcPr>
          <w:p w14:paraId="40D0EBA7" w14:textId="77777777" w:rsidR="00D75DA6" w:rsidRDefault="00396562">
            <w:pPr>
              <w:pStyle w:val="af5"/>
              <w:numPr>
                <w:ilvl w:val="0"/>
                <w:numId w:val="12"/>
              </w:numPr>
              <w:ind w:firstLineChars="0"/>
              <w:rPr>
                <w:rFonts w:ascii="Microsoft YaHei UI Light" w:eastAsia="Microsoft YaHei UI Light" w:hAnsi="Microsoft YaHei UI Light"/>
              </w:rPr>
            </w:pPr>
            <w:r>
              <w:rPr>
                <w:rFonts w:ascii="Microsoft YaHei UI Light" w:eastAsia="Microsoft YaHei UI Light" w:hAnsi="Microsoft YaHei UI Light" w:hint="eastAsia"/>
              </w:rPr>
              <w:t>开机；</w:t>
            </w:r>
          </w:p>
          <w:p w14:paraId="29ED444E" w14:textId="77777777" w:rsidR="00D75DA6" w:rsidRDefault="00396562">
            <w:pPr>
              <w:pStyle w:val="af5"/>
              <w:numPr>
                <w:ilvl w:val="0"/>
                <w:numId w:val="12"/>
              </w:numPr>
              <w:ind w:firstLineChars="0"/>
              <w:rPr>
                <w:rFonts w:ascii="Microsoft YaHei UI Light" w:eastAsia="Microsoft YaHei UI Light" w:hAnsi="Microsoft YaHei UI Light"/>
              </w:rPr>
            </w:pPr>
            <w:r>
              <w:rPr>
                <w:rFonts w:ascii="Microsoft YaHei UI Light" w:eastAsia="Microsoft YaHei UI Light" w:hAnsi="Microsoft YaHei UI Light" w:hint="eastAsia"/>
              </w:rPr>
              <w:t>放上正确底图；</w:t>
            </w:r>
          </w:p>
          <w:p w14:paraId="0E6227A0" w14:textId="77777777" w:rsidR="00D75DA6" w:rsidRDefault="00396562">
            <w:pPr>
              <w:pStyle w:val="af5"/>
              <w:numPr>
                <w:ilvl w:val="0"/>
                <w:numId w:val="12"/>
              </w:numPr>
              <w:ind w:firstLineChars="0"/>
              <w:rPr>
                <w:rFonts w:ascii="Microsoft YaHei UI Light" w:eastAsia="Microsoft YaHei UI Light" w:hAnsi="Microsoft YaHei UI Light"/>
              </w:rPr>
            </w:pPr>
            <w:r>
              <w:rPr>
                <w:rFonts w:ascii="Microsoft YaHei UI Light" w:eastAsia="Microsoft YaHei UI Light" w:hAnsi="Microsoft YaHei UI Light" w:hint="eastAsia"/>
              </w:rPr>
              <w:t>在贝板上回答老师出的题目；</w:t>
            </w:r>
          </w:p>
        </w:tc>
      </w:tr>
      <w:tr w:rsidR="00D75DA6" w14:paraId="2E8FF25F" w14:textId="77777777">
        <w:tc>
          <w:tcPr>
            <w:tcW w:w="2024" w:type="dxa"/>
            <w:vAlign w:val="center"/>
          </w:tcPr>
          <w:p w14:paraId="44A7161E" w14:textId="77777777" w:rsidR="00D75DA6" w:rsidRDefault="00396562">
            <w:pPr>
              <w:rPr>
                <w:rFonts w:ascii="Microsoft YaHei UI Light" w:eastAsia="Microsoft YaHei UI Light" w:hAnsi="Microsoft YaHei UI Light"/>
              </w:rPr>
            </w:pPr>
            <w:r>
              <w:rPr>
                <w:rFonts w:ascii="Microsoft YaHei UI Light" w:eastAsia="Microsoft YaHei UI Light" w:hAnsi="Microsoft YaHei UI Light" w:hint="eastAsia"/>
              </w:rPr>
              <w:t>家长</w:t>
            </w:r>
          </w:p>
        </w:tc>
        <w:tc>
          <w:tcPr>
            <w:tcW w:w="6056" w:type="dxa"/>
            <w:vAlign w:val="center"/>
          </w:tcPr>
          <w:p w14:paraId="59084D72" w14:textId="77777777" w:rsidR="00D75DA6" w:rsidRDefault="00396562">
            <w:pPr>
              <w:rPr>
                <w:rFonts w:ascii="Microsoft YaHei UI Light" w:eastAsia="Microsoft YaHei UI Light" w:hAnsi="Microsoft YaHei UI Light"/>
              </w:rPr>
            </w:pPr>
            <w:r>
              <w:rPr>
                <w:rFonts w:ascii="Microsoft YaHei UI Light" w:eastAsia="Microsoft YaHei UI Light" w:hAnsi="Microsoft YaHei UI Light" w:hint="eastAsia"/>
              </w:rPr>
              <w:t>协助学生完成上述工作，对战类游戏可跟学生一起游戏，增强互动性</w:t>
            </w:r>
          </w:p>
        </w:tc>
      </w:tr>
    </w:tbl>
    <w:p w14:paraId="6351E5D3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57EABC26" w14:textId="77777777" w:rsidR="00D75DA6" w:rsidRDefault="00396562">
      <w:pPr>
        <w:pStyle w:val="3"/>
        <w:spacing w:beforeLines="50" w:before="156" w:afterLines="50" w:after="156" w:line="0" w:lineRule="atLeast"/>
        <w:ind w:left="567"/>
        <w:rPr>
          <w:rFonts w:ascii="Microsoft YaHei UI Light" w:eastAsia="Microsoft YaHei UI Light" w:hAnsi="Microsoft YaHei UI Light"/>
        </w:rPr>
      </w:pPr>
      <w:bookmarkStart w:id="9" w:name="_Toc49951871"/>
      <w:r>
        <w:rPr>
          <w:rFonts w:ascii="Microsoft YaHei UI Light" w:eastAsia="Microsoft YaHei UI Light" w:hAnsi="Microsoft YaHei UI Light" w:hint="eastAsia"/>
        </w:rPr>
        <w:t>课后评测与分析</w:t>
      </w:r>
      <w:bookmarkEnd w:id="9"/>
    </w:p>
    <w:p w14:paraId="6340D83E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如下表：</w:t>
      </w:r>
    </w:p>
    <w:tbl>
      <w:tblPr>
        <w:tblStyle w:val="af0"/>
        <w:tblW w:w="6822" w:type="dxa"/>
        <w:tblInd w:w="420" w:type="dxa"/>
        <w:tblLook w:val="04A0" w:firstRow="1" w:lastRow="0" w:firstColumn="1" w:lastColumn="0" w:noHBand="0" w:noVBand="1"/>
      </w:tblPr>
      <w:tblGrid>
        <w:gridCol w:w="2076"/>
        <w:gridCol w:w="4746"/>
      </w:tblGrid>
      <w:tr w:rsidR="00D75DA6" w14:paraId="1918DC04" w14:textId="77777777">
        <w:tc>
          <w:tcPr>
            <w:tcW w:w="2076" w:type="dxa"/>
            <w:vAlign w:val="center"/>
          </w:tcPr>
          <w:p w14:paraId="49B4A594" w14:textId="77777777" w:rsidR="00D75DA6" w:rsidRDefault="00396562">
            <w:pPr>
              <w:rPr>
                <w:rFonts w:ascii="Microsoft YaHei UI Light" w:eastAsia="Microsoft YaHei UI Light" w:hAnsi="Microsoft YaHei UI Light"/>
              </w:rPr>
            </w:pPr>
            <w:proofErr w:type="gramStart"/>
            <w:r>
              <w:rPr>
                <w:rFonts w:ascii="Microsoft YaHei UI Light" w:eastAsia="Microsoft YaHei UI Light" w:hAnsi="Microsoft YaHei UI Light" w:hint="eastAsia"/>
              </w:rPr>
              <w:t>贝板售后</w:t>
            </w:r>
            <w:proofErr w:type="gramEnd"/>
            <w:r>
              <w:rPr>
                <w:rFonts w:ascii="Microsoft YaHei UI Light" w:eastAsia="Microsoft YaHei UI Light" w:hAnsi="Microsoft YaHei UI Light" w:hint="eastAsia"/>
              </w:rPr>
              <w:t>技术支持</w:t>
            </w:r>
          </w:p>
          <w:p w14:paraId="3240FD8D" w14:textId="77777777" w:rsidR="00D75DA6" w:rsidRDefault="00396562">
            <w:pPr>
              <w:rPr>
                <w:rFonts w:ascii="Microsoft YaHei UI Light" w:eastAsia="Microsoft YaHei UI Light" w:hAnsi="Microsoft YaHei UI Light"/>
              </w:rPr>
            </w:pPr>
            <w:r>
              <w:rPr>
                <w:rFonts w:ascii="Microsoft YaHei UI Light" w:eastAsia="Microsoft YaHei UI Light" w:hAnsi="Microsoft YaHei UI Light" w:hint="eastAsia"/>
              </w:rPr>
              <w:t>机构管理员</w:t>
            </w:r>
          </w:p>
        </w:tc>
        <w:tc>
          <w:tcPr>
            <w:tcW w:w="4746" w:type="dxa"/>
            <w:vAlign w:val="center"/>
          </w:tcPr>
          <w:p w14:paraId="024BDB73" w14:textId="77777777" w:rsidR="00D75DA6" w:rsidRDefault="00396562">
            <w:pPr>
              <w:pStyle w:val="af5"/>
              <w:numPr>
                <w:ilvl w:val="0"/>
                <w:numId w:val="13"/>
              </w:numPr>
              <w:ind w:firstLineChars="0"/>
              <w:rPr>
                <w:rFonts w:ascii="Microsoft YaHei UI Light" w:eastAsia="Microsoft YaHei UI Light" w:hAnsi="Microsoft YaHei UI Light"/>
              </w:rPr>
            </w:pPr>
            <w:r>
              <w:rPr>
                <w:rFonts w:ascii="Microsoft YaHei UI Light" w:eastAsia="Microsoft YaHei UI Light" w:hAnsi="Microsoft YaHei UI Light" w:hint="eastAsia"/>
              </w:rPr>
              <w:t>获取整体统计数据，分析教学效果；</w:t>
            </w:r>
          </w:p>
          <w:p w14:paraId="332E7A5C" w14:textId="77777777" w:rsidR="00D75DA6" w:rsidRDefault="00396562">
            <w:pPr>
              <w:pStyle w:val="af5"/>
              <w:numPr>
                <w:ilvl w:val="0"/>
                <w:numId w:val="13"/>
              </w:numPr>
              <w:ind w:firstLineChars="0"/>
              <w:rPr>
                <w:rFonts w:ascii="Microsoft YaHei UI Light" w:eastAsia="Microsoft YaHei UI Light" w:hAnsi="Microsoft YaHei UI Light"/>
              </w:rPr>
            </w:pPr>
            <w:r>
              <w:rPr>
                <w:rFonts w:ascii="Microsoft YaHei UI Light" w:eastAsia="Microsoft YaHei UI Light" w:hAnsi="Microsoft YaHei UI Light" w:hint="eastAsia"/>
              </w:rPr>
              <w:t>收集反馈意见，</w:t>
            </w:r>
            <w:proofErr w:type="gramStart"/>
            <w:r>
              <w:rPr>
                <w:rFonts w:ascii="Microsoft YaHei UI Light" w:eastAsia="Microsoft YaHei UI Light" w:hAnsi="Microsoft YaHei UI Light" w:hint="eastAsia"/>
              </w:rPr>
              <w:t>推动贝板改进</w:t>
            </w:r>
            <w:proofErr w:type="gramEnd"/>
            <w:r>
              <w:rPr>
                <w:rFonts w:ascii="Microsoft YaHei UI Light" w:eastAsia="Microsoft YaHei UI Light" w:hAnsi="Microsoft YaHei UI Light" w:hint="eastAsia"/>
              </w:rPr>
              <w:t>；</w:t>
            </w:r>
          </w:p>
        </w:tc>
      </w:tr>
      <w:tr w:rsidR="00D75DA6" w14:paraId="750B2A4B" w14:textId="77777777">
        <w:tc>
          <w:tcPr>
            <w:tcW w:w="2076" w:type="dxa"/>
            <w:vAlign w:val="center"/>
          </w:tcPr>
          <w:p w14:paraId="69BD3F98" w14:textId="77777777" w:rsidR="00D75DA6" w:rsidRDefault="00396562">
            <w:pPr>
              <w:rPr>
                <w:rFonts w:ascii="Microsoft YaHei UI Light" w:eastAsia="Microsoft YaHei UI Light" w:hAnsi="Microsoft YaHei UI Light"/>
              </w:rPr>
            </w:pPr>
            <w:r>
              <w:rPr>
                <w:rFonts w:ascii="Microsoft YaHei UI Light" w:eastAsia="Microsoft YaHei UI Light" w:hAnsi="Microsoft YaHei UI Light" w:hint="eastAsia"/>
              </w:rPr>
              <w:t>老师</w:t>
            </w:r>
          </w:p>
        </w:tc>
        <w:tc>
          <w:tcPr>
            <w:tcW w:w="4746" w:type="dxa"/>
            <w:vAlign w:val="center"/>
          </w:tcPr>
          <w:p w14:paraId="1C3DA8A0" w14:textId="77777777" w:rsidR="00D75DA6" w:rsidRDefault="00396562">
            <w:pPr>
              <w:pStyle w:val="af5"/>
              <w:numPr>
                <w:ilvl w:val="0"/>
                <w:numId w:val="14"/>
              </w:numPr>
              <w:ind w:firstLineChars="0"/>
              <w:rPr>
                <w:rFonts w:ascii="Microsoft YaHei UI Light" w:eastAsia="Microsoft YaHei UI Light" w:hAnsi="Microsoft YaHei UI Light"/>
              </w:rPr>
            </w:pPr>
            <w:r>
              <w:rPr>
                <w:rFonts w:ascii="Microsoft YaHei UI Light" w:eastAsia="Microsoft YaHei UI Light" w:hAnsi="Microsoft YaHei UI Light" w:hint="eastAsia"/>
              </w:rPr>
              <w:t>获取本班统计数据，分析教学效果；</w:t>
            </w:r>
          </w:p>
          <w:p w14:paraId="047AC604" w14:textId="77777777" w:rsidR="00D75DA6" w:rsidRDefault="00396562">
            <w:pPr>
              <w:pStyle w:val="af5"/>
              <w:numPr>
                <w:ilvl w:val="0"/>
                <w:numId w:val="14"/>
              </w:numPr>
              <w:ind w:firstLineChars="0"/>
              <w:rPr>
                <w:rFonts w:ascii="Microsoft YaHei UI Light" w:eastAsia="Microsoft YaHei UI Light" w:hAnsi="Microsoft YaHei UI Light"/>
              </w:rPr>
            </w:pPr>
            <w:r>
              <w:rPr>
                <w:rFonts w:ascii="Microsoft YaHei UI Light" w:eastAsia="Microsoft YaHei UI Light" w:hAnsi="Microsoft YaHei UI Light" w:hint="eastAsia"/>
              </w:rPr>
              <w:t>整理上课遇到的问题，反馈给机构管理员；</w:t>
            </w:r>
          </w:p>
        </w:tc>
      </w:tr>
      <w:tr w:rsidR="00D75DA6" w14:paraId="436BC53C" w14:textId="77777777">
        <w:tc>
          <w:tcPr>
            <w:tcW w:w="2076" w:type="dxa"/>
            <w:vAlign w:val="center"/>
          </w:tcPr>
          <w:p w14:paraId="48626AD8" w14:textId="77777777" w:rsidR="00D75DA6" w:rsidRDefault="00396562">
            <w:pPr>
              <w:rPr>
                <w:rFonts w:ascii="Microsoft YaHei UI Light" w:eastAsia="Microsoft YaHei UI Light" w:hAnsi="Microsoft YaHei UI Light"/>
              </w:rPr>
            </w:pPr>
            <w:r>
              <w:rPr>
                <w:rFonts w:ascii="Microsoft YaHei UI Light" w:eastAsia="Microsoft YaHei UI Light" w:hAnsi="Microsoft YaHei UI Light" w:hint="eastAsia"/>
              </w:rPr>
              <w:t>学生</w:t>
            </w:r>
          </w:p>
        </w:tc>
        <w:tc>
          <w:tcPr>
            <w:tcW w:w="4746" w:type="dxa"/>
            <w:vAlign w:val="center"/>
          </w:tcPr>
          <w:p w14:paraId="02A9B405" w14:textId="77777777" w:rsidR="00D75DA6" w:rsidRDefault="00396562">
            <w:pPr>
              <w:rPr>
                <w:rFonts w:ascii="Microsoft YaHei UI Light" w:eastAsia="Microsoft YaHei UI Light" w:hAnsi="Microsoft YaHei UI Light"/>
              </w:rPr>
            </w:pPr>
            <w:r>
              <w:rPr>
                <w:rFonts w:ascii="Microsoft YaHei UI Light" w:eastAsia="Microsoft YaHei UI Light" w:hAnsi="Microsoft YaHei UI Light" w:hint="eastAsia"/>
              </w:rPr>
              <w:t>无</w:t>
            </w:r>
          </w:p>
        </w:tc>
      </w:tr>
      <w:tr w:rsidR="00D75DA6" w14:paraId="46E6FF7F" w14:textId="77777777">
        <w:tc>
          <w:tcPr>
            <w:tcW w:w="2076" w:type="dxa"/>
            <w:vAlign w:val="center"/>
          </w:tcPr>
          <w:p w14:paraId="187A6917" w14:textId="77777777" w:rsidR="00D75DA6" w:rsidRDefault="00396562">
            <w:pPr>
              <w:rPr>
                <w:rFonts w:ascii="Microsoft YaHei UI Light" w:eastAsia="Microsoft YaHei UI Light" w:hAnsi="Microsoft YaHei UI Light"/>
              </w:rPr>
            </w:pPr>
            <w:r>
              <w:rPr>
                <w:rFonts w:ascii="Microsoft YaHei UI Light" w:eastAsia="Microsoft YaHei UI Light" w:hAnsi="Microsoft YaHei UI Light" w:hint="eastAsia"/>
              </w:rPr>
              <w:t>家长</w:t>
            </w:r>
          </w:p>
        </w:tc>
        <w:tc>
          <w:tcPr>
            <w:tcW w:w="4746" w:type="dxa"/>
            <w:vAlign w:val="center"/>
          </w:tcPr>
          <w:p w14:paraId="2B1E5D1E" w14:textId="77777777" w:rsidR="00D75DA6" w:rsidRDefault="00396562">
            <w:pPr>
              <w:pStyle w:val="af5"/>
              <w:numPr>
                <w:ilvl w:val="0"/>
                <w:numId w:val="15"/>
              </w:numPr>
              <w:ind w:firstLineChars="0"/>
              <w:rPr>
                <w:rFonts w:ascii="Microsoft YaHei UI Light" w:eastAsia="Microsoft YaHei UI Light" w:hAnsi="Microsoft YaHei UI Light"/>
              </w:rPr>
            </w:pPr>
            <w:proofErr w:type="gramStart"/>
            <w:r>
              <w:rPr>
                <w:rFonts w:ascii="Microsoft YaHei UI Light" w:eastAsia="Microsoft YaHei UI Light" w:hAnsi="Microsoft YaHei UI Light" w:hint="eastAsia"/>
              </w:rPr>
              <w:t>扫码查看</w:t>
            </w:r>
            <w:proofErr w:type="gramEnd"/>
            <w:r>
              <w:rPr>
                <w:rFonts w:ascii="Microsoft YaHei UI Light" w:eastAsia="Microsoft YaHei UI Light" w:hAnsi="Microsoft YaHei UI Light" w:hint="eastAsia"/>
              </w:rPr>
              <w:t>学生的成绩；</w:t>
            </w:r>
          </w:p>
        </w:tc>
      </w:tr>
    </w:tbl>
    <w:p w14:paraId="26E47C70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26868B3D" w14:textId="77777777" w:rsidR="00D75DA6" w:rsidRDefault="00396562">
      <w:pPr>
        <w:pStyle w:val="1"/>
        <w:spacing w:line="0" w:lineRule="atLeast"/>
        <w:ind w:left="432" w:hanging="432"/>
        <w:rPr>
          <w:rFonts w:ascii="Microsoft YaHei UI Light" w:eastAsia="Microsoft YaHei UI Light" w:hAnsi="Microsoft YaHei UI Light"/>
        </w:rPr>
      </w:pPr>
      <w:bookmarkStart w:id="10" w:name="_Toc49951872"/>
      <w:proofErr w:type="gramStart"/>
      <w:r>
        <w:rPr>
          <w:rFonts w:ascii="Microsoft YaHei UI Light" w:eastAsia="Microsoft YaHei UI Light" w:hAnsi="Microsoft YaHei UI Light" w:hint="eastAsia"/>
        </w:rPr>
        <w:lastRenderedPageBreak/>
        <w:t>上课第</w:t>
      </w:r>
      <w:proofErr w:type="gramEnd"/>
      <w:r>
        <w:rPr>
          <w:rFonts w:ascii="Microsoft YaHei UI Light" w:eastAsia="Microsoft YaHei UI Light" w:hAnsi="Microsoft YaHei UI Light" w:hint="eastAsia"/>
        </w:rPr>
        <w:t>一部分：开班前准备工作</w:t>
      </w:r>
      <w:bookmarkEnd w:id="10"/>
    </w:p>
    <w:p w14:paraId="12985FA1" w14:textId="77777777" w:rsidR="00D75DA6" w:rsidRDefault="00396562">
      <w:pPr>
        <w:pStyle w:val="20"/>
        <w:ind w:left="567"/>
        <w:rPr>
          <w:rFonts w:ascii="Microsoft YaHei UI Light" w:eastAsia="Microsoft YaHei UI Light" w:hAnsi="Microsoft YaHei UI Light"/>
        </w:rPr>
      </w:pPr>
      <w:bookmarkStart w:id="11" w:name="_Toc49951873"/>
      <w:r>
        <w:rPr>
          <w:rFonts w:ascii="Microsoft YaHei UI Light" w:eastAsia="Microsoft YaHei UI Light" w:hAnsi="Microsoft YaHei UI Light" w:hint="eastAsia"/>
        </w:rPr>
        <w:t>机构管理员</w:t>
      </w:r>
      <w:bookmarkEnd w:id="11"/>
    </w:p>
    <w:p w14:paraId="7A996D5D" w14:textId="77777777" w:rsidR="00D75DA6" w:rsidRDefault="00396562">
      <w:pPr>
        <w:pStyle w:val="3"/>
        <w:spacing w:beforeLines="50" w:before="156" w:afterLines="50" w:after="156" w:line="0" w:lineRule="atLeast"/>
        <w:ind w:left="567"/>
        <w:rPr>
          <w:rFonts w:ascii="Microsoft YaHei UI Light" w:eastAsia="Microsoft YaHei UI Light" w:hAnsi="Microsoft YaHei UI Light"/>
        </w:rPr>
      </w:pPr>
      <w:bookmarkStart w:id="12" w:name="_Toc49951874"/>
      <w:r>
        <w:rPr>
          <w:rFonts w:ascii="Microsoft YaHei UI Light" w:eastAsia="Microsoft YaHei UI Light" w:hAnsi="Microsoft YaHei UI Light" w:hint="eastAsia"/>
        </w:rPr>
        <w:t>创建幼儿园</w:t>
      </w:r>
      <w:bookmarkEnd w:id="12"/>
    </w:p>
    <w:p w14:paraId="6B058CBB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幼儿园由贝阳售后技术支持人员或机构后台管理员创建（初期由贝阳售后创建，待培训完成后，后续幼儿园均由机构后台管理员创建）：</w:t>
      </w:r>
    </w:p>
    <w:p w14:paraId="4EF4DD31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noProof/>
        </w:rPr>
        <w:drawing>
          <wp:inline distT="0" distB="0" distL="0" distR="0" wp14:anchorId="31359875" wp14:editId="70269E29">
            <wp:extent cx="3157220" cy="2239010"/>
            <wp:effectExtent l="0" t="0" r="508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3010" cy="224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7300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18068472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创建</w:t>
      </w:r>
      <w:r>
        <w:rPr>
          <w:rFonts w:ascii="Microsoft YaHei UI Light" w:eastAsia="Microsoft YaHei UI Light" w:hAnsi="Microsoft YaHei UI Light" w:hint="eastAsia"/>
        </w:rPr>
        <w:t>/</w:t>
      </w:r>
      <w:r>
        <w:rPr>
          <w:rFonts w:ascii="Microsoft YaHei UI Light" w:eastAsia="Microsoft YaHei UI Light" w:hAnsi="Microsoft YaHei UI Light" w:hint="eastAsia"/>
        </w:rPr>
        <w:t>编辑幼儿园信息：</w:t>
      </w:r>
    </w:p>
    <w:p w14:paraId="4D13BACB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noProof/>
        </w:rPr>
        <w:drawing>
          <wp:inline distT="0" distB="0" distL="0" distR="0" wp14:anchorId="148E8D0C" wp14:editId="3BC5CC78">
            <wp:extent cx="3157220" cy="2927985"/>
            <wp:effectExtent l="0" t="0" r="508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9410" cy="294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CC20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3F309AF4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注：这里创建园长的账号和密码，用于后续班级的创建，适用于全国有多个分支机构的教育集团，后台管理员为每个分支机构创建园长账号，每个分支机构根据自己的实际情况创建班级。</w:t>
      </w:r>
    </w:p>
    <w:p w14:paraId="46B54660" w14:textId="77777777" w:rsidR="00D75DA6" w:rsidRDefault="00396562">
      <w:pPr>
        <w:pStyle w:val="3"/>
        <w:spacing w:beforeLines="50" w:before="156" w:afterLines="50" w:after="156" w:line="0" w:lineRule="atLeast"/>
        <w:ind w:left="567"/>
        <w:rPr>
          <w:rFonts w:ascii="Microsoft YaHei UI Light" w:eastAsia="Microsoft YaHei UI Light" w:hAnsi="Microsoft YaHei UI Light"/>
        </w:rPr>
      </w:pPr>
      <w:bookmarkStart w:id="13" w:name="_Toc49951875"/>
      <w:r>
        <w:rPr>
          <w:rFonts w:ascii="Microsoft YaHei UI Light" w:eastAsia="Microsoft YaHei UI Light" w:hAnsi="Microsoft YaHei UI Light" w:hint="eastAsia"/>
        </w:rPr>
        <w:lastRenderedPageBreak/>
        <w:t>注册老师</w:t>
      </w:r>
      <w:bookmarkEnd w:id="13"/>
    </w:p>
    <w:p w14:paraId="3359B282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机构管理员或幼儿园园长，将上一节中幼儿园列表页的教师注册码发送给老师，老师打开该链接即可注册为指定幼儿园的老师：</w:t>
      </w:r>
    </w:p>
    <w:p w14:paraId="1321F2B5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/>
          <w:noProof/>
        </w:rPr>
        <w:drawing>
          <wp:inline distT="0" distB="0" distL="0" distR="0" wp14:anchorId="2E41D988" wp14:editId="2F430A41">
            <wp:extent cx="2039620" cy="20980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1238" cy="209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8B630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04221E44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点击确认后，按照提示操作即可完成注册。老师注册成功后，机构管理员才可以创建班级。</w:t>
      </w:r>
    </w:p>
    <w:p w14:paraId="2BEFCD7A" w14:textId="77777777" w:rsidR="00D75DA6" w:rsidRDefault="00396562">
      <w:pPr>
        <w:pStyle w:val="3"/>
        <w:spacing w:beforeLines="50" w:before="156" w:afterLines="50" w:after="156" w:line="0" w:lineRule="atLeast"/>
        <w:ind w:left="567"/>
        <w:rPr>
          <w:rFonts w:ascii="Microsoft YaHei UI Light" w:eastAsia="Microsoft YaHei UI Light" w:hAnsi="Microsoft YaHei UI Light"/>
        </w:rPr>
      </w:pPr>
      <w:bookmarkStart w:id="14" w:name="_Toc49951876"/>
      <w:r>
        <w:rPr>
          <w:rFonts w:ascii="Microsoft YaHei UI Light" w:eastAsia="Microsoft YaHei UI Light" w:hAnsi="Microsoft YaHei UI Light" w:hint="eastAsia"/>
        </w:rPr>
        <w:t>创建班级</w:t>
      </w:r>
      <w:bookmarkEnd w:id="14"/>
    </w:p>
    <w:p w14:paraId="29AA92B2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老师注册后，即可为老师创建班级，从教育机构的实际应用来看，一个老师名下会有多个班级，分别安排在不同的时间段上课。</w:t>
      </w:r>
    </w:p>
    <w:p w14:paraId="0FCA742F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64D7E76B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幼儿园班</w:t>
      </w:r>
      <w:r>
        <w:rPr>
          <w:rFonts w:ascii="Microsoft YaHei UI Light" w:eastAsia="Microsoft YaHei UI Light" w:hAnsi="Microsoft YaHei UI Light" w:hint="eastAsia"/>
        </w:rPr>
        <w:t>级由机构后台管理员或幼儿园园长创建：</w:t>
      </w:r>
    </w:p>
    <w:p w14:paraId="49D5E47D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noProof/>
        </w:rPr>
        <w:drawing>
          <wp:inline distT="0" distB="0" distL="0" distR="0" wp14:anchorId="39ED1CE8" wp14:editId="587ABA16">
            <wp:extent cx="4427855" cy="2355850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4745" cy="235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697A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23FA2D89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创建</w:t>
      </w:r>
      <w:r>
        <w:rPr>
          <w:rFonts w:ascii="Microsoft YaHei UI Light" w:eastAsia="Microsoft YaHei UI Light" w:hAnsi="Microsoft YaHei UI Light" w:hint="eastAsia"/>
        </w:rPr>
        <w:t>/</w:t>
      </w:r>
      <w:r>
        <w:rPr>
          <w:rFonts w:ascii="Microsoft YaHei UI Light" w:eastAsia="Microsoft YaHei UI Light" w:hAnsi="Microsoft YaHei UI Light" w:hint="eastAsia"/>
        </w:rPr>
        <w:t>编辑班级信息：</w:t>
      </w:r>
    </w:p>
    <w:p w14:paraId="4FB1ADCC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noProof/>
        </w:rPr>
        <w:lastRenderedPageBreak/>
        <w:drawing>
          <wp:inline distT="0" distB="0" distL="0" distR="0" wp14:anchorId="7741B49B" wp14:editId="2EBA9D9D">
            <wp:extent cx="2907030" cy="213995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3776" cy="214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3A75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3C80820E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关于课表，不同的机构有不同的课表，甚至一个机构也会有多个课表，以适应不同的课程需求。</w:t>
      </w:r>
    </w:p>
    <w:p w14:paraId="290A2E20" w14:textId="77777777" w:rsidR="00D75DA6" w:rsidRDefault="00396562">
      <w:pPr>
        <w:pStyle w:val="20"/>
        <w:ind w:left="567"/>
        <w:rPr>
          <w:rFonts w:ascii="Microsoft YaHei UI Light" w:eastAsia="Microsoft YaHei UI Light" w:hAnsi="Microsoft YaHei UI Light"/>
        </w:rPr>
      </w:pPr>
      <w:bookmarkStart w:id="15" w:name="_Toc49951877"/>
      <w:r>
        <w:rPr>
          <w:rFonts w:ascii="Microsoft YaHei UI Light" w:eastAsia="Microsoft YaHei UI Light" w:hAnsi="Microsoft YaHei UI Light" w:hint="eastAsia"/>
        </w:rPr>
        <w:t>老师</w:t>
      </w:r>
      <w:bookmarkEnd w:id="15"/>
    </w:p>
    <w:p w14:paraId="06984FB4" w14:textId="77777777" w:rsidR="00D75DA6" w:rsidRDefault="00396562">
      <w:pPr>
        <w:pStyle w:val="3"/>
        <w:spacing w:beforeLines="50" w:before="156" w:afterLines="50" w:after="156" w:line="0" w:lineRule="atLeast"/>
        <w:ind w:left="567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老师</w:t>
      </w:r>
      <w:r>
        <w:rPr>
          <w:rFonts w:ascii="Microsoft YaHei UI Light" w:eastAsia="Microsoft YaHei UI Light" w:hAnsi="Microsoft YaHei UI Light" w:hint="eastAsia"/>
        </w:rPr>
        <w:t>登录</w:t>
      </w:r>
    </w:p>
    <w:p w14:paraId="1C366A35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步骤如下：</w:t>
      </w:r>
    </w:p>
    <w:p w14:paraId="6E954779" w14:textId="77777777" w:rsidR="00D75DA6" w:rsidRDefault="00396562">
      <w:pPr>
        <w:pStyle w:val="af5"/>
        <w:numPr>
          <w:ilvl w:val="0"/>
          <w:numId w:val="16"/>
        </w:numPr>
        <w:ind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登录系统：</w:t>
      </w:r>
    </w:p>
    <w:p w14:paraId="6FE3CD16" w14:textId="77777777" w:rsidR="00D75DA6" w:rsidRDefault="00396562">
      <w:pPr>
        <w:pStyle w:val="af5"/>
        <w:ind w:left="784" w:firstLineChars="0" w:firstLine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每个幼儿园生成单独的登录链接，可在</w:t>
      </w:r>
      <w:r>
        <w:rPr>
          <w:rFonts w:ascii="Microsoft YaHei UI Light" w:eastAsia="Microsoft YaHei UI Light" w:hAnsi="Microsoft YaHei UI Light" w:hint="eastAsia"/>
        </w:rPr>
        <w:t>2</w:t>
      </w:r>
      <w:r>
        <w:rPr>
          <w:rFonts w:ascii="Microsoft YaHei UI Light" w:eastAsia="Microsoft YaHei UI Light" w:hAnsi="Microsoft YaHei UI Light"/>
        </w:rPr>
        <w:t>.</w:t>
      </w:r>
      <w:r>
        <w:rPr>
          <w:rFonts w:ascii="Microsoft YaHei UI Light" w:eastAsia="Microsoft YaHei UI Light" w:hAnsi="Microsoft YaHei UI Light" w:hint="eastAsia"/>
        </w:rPr>
        <w:t>1</w:t>
      </w:r>
      <w:r>
        <w:rPr>
          <w:rFonts w:ascii="Microsoft YaHei UI Light" w:eastAsia="Microsoft YaHei UI Light" w:hAnsi="Microsoft YaHei UI Light"/>
        </w:rPr>
        <w:t>.1</w:t>
      </w:r>
      <w:r>
        <w:rPr>
          <w:rFonts w:ascii="Microsoft YaHei UI Light" w:eastAsia="Microsoft YaHei UI Light" w:hAnsi="Microsoft YaHei UI Light" w:hint="eastAsia"/>
        </w:rPr>
        <w:t>节中的登录</w:t>
      </w:r>
      <w:r>
        <w:rPr>
          <w:rFonts w:ascii="Microsoft YaHei UI Light" w:eastAsia="Microsoft YaHei UI Light" w:hAnsi="Microsoft YaHei UI Light" w:hint="eastAsia"/>
        </w:rPr>
        <w:t>U</w:t>
      </w:r>
      <w:r>
        <w:rPr>
          <w:rFonts w:ascii="Microsoft YaHei UI Light" w:eastAsia="Microsoft YaHei UI Light" w:hAnsi="Microsoft YaHei UI Light"/>
        </w:rPr>
        <w:t>RL</w:t>
      </w:r>
      <w:r>
        <w:rPr>
          <w:rFonts w:ascii="Microsoft YaHei UI Light" w:eastAsia="Microsoft YaHei UI Light" w:hAnsi="Microsoft YaHei UI Light" w:hint="eastAsia"/>
        </w:rPr>
        <w:t>字段中得到，将其发送给幼儿园老师，老师打开该链接，页面大致如下：</w:t>
      </w:r>
    </w:p>
    <w:p w14:paraId="113FC6FF" w14:textId="77777777" w:rsidR="00D75DA6" w:rsidRDefault="00396562">
      <w:pPr>
        <w:pStyle w:val="af5"/>
        <w:ind w:left="784" w:firstLineChars="0" w:firstLine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/>
          <w:noProof/>
        </w:rPr>
        <w:drawing>
          <wp:inline distT="0" distB="0" distL="0" distR="0" wp14:anchorId="483D5AE3" wp14:editId="74D4A1E9">
            <wp:extent cx="4725035" cy="2909570"/>
            <wp:effectExtent l="0" t="0" r="1841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1051" cy="291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DDCE" w14:textId="77777777" w:rsidR="00D75DA6" w:rsidRDefault="00D75DA6">
      <w:pPr>
        <w:pStyle w:val="af5"/>
        <w:ind w:left="784" w:firstLineChars="0" w:firstLine="0"/>
        <w:rPr>
          <w:rFonts w:ascii="Microsoft YaHei UI Light" w:eastAsia="Microsoft YaHei UI Light" w:hAnsi="Microsoft YaHei UI Light"/>
        </w:rPr>
      </w:pPr>
    </w:p>
    <w:p w14:paraId="66671860" w14:textId="77777777" w:rsidR="00D75DA6" w:rsidRDefault="00396562">
      <w:pPr>
        <w:pStyle w:val="af5"/>
        <w:ind w:left="784" w:firstLineChars="0" w:firstLine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老师</w:t>
      </w:r>
      <w:proofErr w:type="gramStart"/>
      <w:r>
        <w:rPr>
          <w:rFonts w:ascii="Microsoft YaHei UI Light" w:eastAsia="Microsoft YaHei UI Light" w:hAnsi="Microsoft YaHei UI Light" w:hint="eastAsia"/>
        </w:rPr>
        <w:t>微信扫码即</w:t>
      </w:r>
      <w:proofErr w:type="gramEnd"/>
      <w:r>
        <w:rPr>
          <w:rFonts w:ascii="Microsoft YaHei UI Light" w:eastAsia="Microsoft YaHei UI Light" w:hAnsi="Microsoft YaHei UI Light" w:hint="eastAsia"/>
        </w:rPr>
        <w:t>可登录，如果是初次扫码，则会提示老师注册，注册完毕后，</w:t>
      </w:r>
      <w:proofErr w:type="gramStart"/>
      <w:r>
        <w:rPr>
          <w:rFonts w:ascii="Microsoft YaHei UI Light" w:eastAsia="Microsoft YaHei UI Light" w:hAnsi="Microsoft YaHei UI Light" w:hint="eastAsia"/>
        </w:rPr>
        <w:t>扫码就</w:t>
      </w:r>
      <w:proofErr w:type="gramEnd"/>
      <w:r>
        <w:rPr>
          <w:rFonts w:ascii="Microsoft YaHei UI Light" w:eastAsia="Microsoft YaHei UI Light" w:hAnsi="Microsoft YaHei UI Light" w:hint="eastAsia"/>
        </w:rPr>
        <w:t>可直接登录了。</w:t>
      </w:r>
    </w:p>
    <w:p w14:paraId="1C1F1456" w14:textId="77777777" w:rsidR="00D75DA6" w:rsidRDefault="00396562">
      <w:pPr>
        <w:pStyle w:val="af5"/>
        <w:ind w:left="784" w:firstLineChars="0" w:firstLine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登录</w:t>
      </w:r>
      <w:proofErr w:type="gramStart"/>
      <w:r>
        <w:rPr>
          <w:rFonts w:ascii="Microsoft YaHei UI Light" w:eastAsia="Microsoft YaHei UI Light" w:hAnsi="Microsoft YaHei UI Light" w:hint="eastAsia"/>
        </w:rPr>
        <w:t>后如下</w:t>
      </w:r>
      <w:proofErr w:type="gramEnd"/>
      <w:r>
        <w:rPr>
          <w:rFonts w:ascii="Microsoft YaHei UI Light" w:eastAsia="Microsoft YaHei UI Light" w:hAnsi="Microsoft YaHei UI Light" w:hint="eastAsia"/>
        </w:rPr>
        <w:t>页面：</w:t>
      </w:r>
    </w:p>
    <w:p w14:paraId="6F5BEB93" w14:textId="77777777" w:rsidR="00D75DA6" w:rsidRDefault="00396562">
      <w:pPr>
        <w:pStyle w:val="af5"/>
        <w:ind w:left="784" w:firstLineChars="0" w:firstLine="0"/>
      </w:pPr>
      <w:r>
        <w:rPr>
          <w:noProof/>
        </w:rPr>
        <w:lastRenderedPageBreak/>
        <w:drawing>
          <wp:inline distT="0" distB="0" distL="114300" distR="114300" wp14:anchorId="1C54539E" wp14:editId="6A18A47F">
            <wp:extent cx="4333240" cy="3540125"/>
            <wp:effectExtent l="0" t="0" r="10160" b="317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9596B" w14:textId="77777777" w:rsidR="00D75DA6" w:rsidRDefault="00D75DA6">
      <w:pPr>
        <w:pStyle w:val="af5"/>
        <w:ind w:left="784" w:firstLineChars="0" w:firstLine="0"/>
      </w:pPr>
    </w:p>
    <w:p w14:paraId="489830D1" w14:textId="77777777" w:rsidR="00D75DA6" w:rsidRPr="00F75978" w:rsidRDefault="00396562" w:rsidP="00F75978">
      <w:pPr>
        <w:pStyle w:val="af5"/>
        <w:ind w:left="784" w:firstLineChars="0" w:firstLine="0"/>
        <w:rPr>
          <w:rFonts w:ascii="Microsoft YaHei UI Light" w:eastAsia="Microsoft YaHei UI Light" w:hAnsi="Microsoft YaHei UI Light"/>
        </w:rPr>
      </w:pPr>
      <w:r w:rsidRPr="00F75978">
        <w:rPr>
          <w:rFonts w:ascii="Microsoft YaHei UI Light" w:eastAsia="Microsoft YaHei UI Light" w:hAnsi="Microsoft YaHei UI Light" w:hint="eastAsia"/>
        </w:rPr>
        <w:t>注：老师首页会根据自己的班级不同的上课模式（参照</w:t>
      </w:r>
      <w:r w:rsidRPr="00F75978">
        <w:rPr>
          <w:rFonts w:ascii="Microsoft YaHei UI Light" w:eastAsia="Microsoft YaHei UI Light" w:hAnsi="Microsoft YaHei UI Light" w:hint="eastAsia"/>
        </w:rPr>
        <w:t>1.1</w:t>
      </w:r>
      <w:r w:rsidRPr="00F75978">
        <w:rPr>
          <w:rFonts w:ascii="Microsoft YaHei UI Light" w:eastAsia="Microsoft YaHei UI Light" w:hAnsi="Microsoft YaHei UI Light" w:hint="eastAsia"/>
        </w:rPr>
        <w:t>）显示不同的菜单；</w:t>
      </w:r>
    </w:p>
    <w:p w14:paraId="11959EB1" w14:textId="77777777" w:rsidR="00D75DA6" w:rsidRPr="00F75978" w:rsidRDefault="00D75DA6" w:rsidP="00F75978">
      <w:pPr>
        <w:pStyle w:val="af5"/>
        <w:ind w:left="784" w:firstLineChars="0" w:firstLine="0"/>
        <w:rPr>
          <w:rFonts w:ascii="Microsoft YaHei UI Light" w:eastAsia="Microsoft YaHei UI Light" w:hAnsi="Microsoft YaHei UI Light"/>
        </w:rPr>
      </w:pPr>
    </w:p>
    <w:p w14:paraId="33F59AD5" w14:textId="77777777" w:rsidR="00D75DA6" w:rsidRPr="00F75978" w:rsidRDefault="00396562" w:rsidP="00F75978">
      <w:pPr>
        <w:pStyle w:val="af5"/>
        <w:ind w:left="784" w:firstLineChars="0" w:firstLine="0"/>
        <w:rPr>
          <w:rFonts w:ascii="Microsoft YaHei UI Light" w:eastAsia="Microsoft YaHei UI Light" w:hAnsi="Microsoft YaHei UI Light"/>
        </w:rPr>
      </w:pPr>
      <w:r w:rsidRPr="00F75978">
        <w:rPr>
          <w:rFonts w:ascii="Microsoft YaHei UI Light" w:eastAsia="Microsoft YaHei UI Light" w:hAnsi="Microsoft YaHei UI Light" w:hint="eastAsia"/>
        </w:rPr>
        <w:t>默认班级属于深度思维面授课，可以更改成直播课，</w:t>
      </w:r>
      <w:r>
        <w:rPr>
          <w:rFonts w:ascii="Microsoft YaHei UI Light" w:eastAsia="Microsoft YaHei UI Light" w:hAnsi="Microsoft YaHei UI Light" w:hint="eastAsia"/>
        </w:rPr>
        <w:t>默认班级所有老师公用</w:t>
      </w:r>
    </w:p>
    <w:p w14:paraId="7041AF7F" w14:textId="77777777" w:rsidR="00D75DA6" w:rsidRPr="00F75978" w:rsidRDefault="00396562" w:rsidP="00F75978">
      <w:pPr>
        <w:pStyle w:val="af5"/>
        <w:ind w:left="784" w:firstLineChars="0" w:firstLine="0"/>
        <w:rPr>
          <w:rFonts w:ascii="Microsoft YaHei UI Light" w:eastAsia="Microsoft YaHei UI Light" w:hAnsi="Microsoft YaHei UI Light"/>
        </w:rPr>
      </w:pPr>
      <w:r w:rsidRPr="00F75978">
        <w:rPr>
          <w:rFonts w:ascii="Microsoft YaHei UI Light" w:eastAsia="Microsoft YaHei UI Light" w:hAnsi="Microsoft YaHei UI Light" w:hint="eastAsia"/>
        </w:rPr>
        <w:t>深度思维面授课</w:t>
      </w:r>
      <w:r w:rsidRPr="00F75978">
        <w:rPr>
          <w:rFonts w:ascii="Microsoft YaHei UI Light" w:eastAsia="Microsoft YaHei UI Light" w:hAnsi="Microsoft YaHei UI Light" w:hint="eastAsia"/>
        </w:rPr>
        <w:t xml:space="preserve"> </w:t>
      </w:r>
      <w:r w:rsidRPr="00F75978">
        <w:rPr>
          <w:rFonts w:ascii="Microsoft YaHei UI Light" w:eastAsia="Microsoft YaHei UI Light" w:hAnsi="Microsoft YaHei UI Light" w:hint="eastAsia"/>
        </w:rPr>
        <w:t>显示：区域活动数据统计、深度思维课程统计、老师云卡；</w:t>
      </w:r>
    </w:p>
    <w:p w14:paraId="22F69E57" w14:textId="77777777" w:rsidR="00D75DA6" w:rsidRPr="00F75978" w:rsidRDefault="00396562" w:rsidP="00F75978">
      <w:pPr>
        <w:pStyle w:val="af5"/>
        <w:ind w:left="784" w:firstLineChars="0" w:firstLine="0"/>
        <w:rPr>
          <w:rFonts w:ascii="Microsoft YaHei UI Light" w:eastAsia="Microsoft YaHei UI Light" w:hAnsi="Microsoft YaHei UI Light"/>
        </w:rPr>
      </w:pPr>
      <w:r w:rsidRPr="00F75978">
        <w:rPr>
          <w:rFonts w:ascii="Microsoft YaHei UI Light" w:eastAsia="Microsoft YaHei UI Light" w:hAnsi="Microsoft YaHei UI Light" w:hint="eastAsia"/>
        </w:rPr>
        <w:t>直播课显示：课后报告；</w:t>
      </w:r>
    </w:p>
    <w:p w14:paraId="6A25252D" w14:textId="77777777" w:rsidR="00D75DA6" w:rsidRPr="00F75978" w:rsidRDefault="00396562" w:rsidP="00F75978">
      <w:pPr>
        <w:pStyle w:val="af5"/>
        <w:ind w:left="784" w:firstLineChars="0" w:firstLine="0"/>
        <w:rPr>
          <w:rFonts w:ascii="Microsoft YaHei UI Light" w:eastAsia="Microsoft YaHei UI Light" w:hAnsi="Microsoft YaHei UI Light"/>
        </w:rPr>
      </w:pPr>
      <w:r w:rsidRPr="00F75978">
        <w:rPr>
          <w:rFonts w:ascii="Microsoft YaHei UI Light" w:eastAsia="Microsoft YaHei UI Light" w:hAnsi="Microsoft YaHei UI Light" w:hint="eastAsia"/>
        </w:rPr>
        <w:t>直播课（</w:t>
      </w:r>
      <w:r>
        <w:rPr>
          <w:rFonts w:ascii="Microsoft YaHei UI Light" w:eastAsia="Microsoft YaHei UI Light" w:hAnsi="Microsoft YaHei UI Light" w:hint="eastAsia"/>
        </w:rPr>
        <w:t>面授课老师</w:t>
      </w:r>
      <w:proofErr w:type="gramStart"/>
      <w:r>
        <w:rPr>
          <w:rFonts w:ascii="Microsoft YaHei UI Light" w:eastAsia="Microsoft YaHei UI Light" w:hAnsi="Microsoft YaHei UI Light" w:hint="eastAsia"/>
        </w:rPr>
        <w:t>不</w:t>
      </w:r>
      <w:proofErr w:type="gramEnd"/>
      <w:r>
        <w:rPr>
          <w:rFonts w:ascii="Microsoft YaHei UI Light" w:eastAsia="Microsoft YaHei UI Light" w:hAnsi="Microsoft YaHei UI Light" w:hint="eastAsia"/>
        </w:rPr>
        <w:t>激活</w:t>
      </w:r>
      <w:r w:rsidRPr="00F75978">
        <w:rPr>
          <w:rFonts w:ascii="Microsoft YaHei UI Light" w:eastAsia="Microsoft YaHei UI Light" w:hAnsi="Microsoft YaHei UI Light" w:hint="eastAsia"/>
        </w:rPr>
        <w:t>）显示</w:t>
      </w:r>
      <w:r w:rsidRPr="00F75978">
        <w:rPr>
          <w:rFonts w:ascii="Microsoft YaHei UI Light" w:eastAsia="Microsoft YaHei UI Light" w:hAnsi="Microsoft YaHei UI Light" w:hint="eastAsia"/>
        </w:rPr>
        <w:t>:</w:t>
      </w:r>
      <w:proofErr w:type="gramStart"/>
      <w:r w:rsidRPr="00F75978">
        <w:rPr>
          <w:rFonts w:ascii="Microsoft YaHei UI Light" w:eastAsia="Microsoft YaHei UI Light" w:hAnsi="Microsoft YaHei UI Light" w:hint="eastAsia"/>
        </w:rPr>
        <w:t>贝板管理</w:t>
      </w:r>
      <w:proofErr w:type="gramEnd"/>
      <w:r w:rsidRPr="00F75978">
        <w:rPr>
          <w:rFonts w:ascii="Microsoft YaHei UI Light" w:eastAsia="Microsoft YaHei UI Light" w:hAnsi="Microsoft YaHei UI Light" w:hint="eastAsia"/>
        </w:rPr>
        <w:t>；</w:t>
      </w:r>
    </w:p>
    <w:p w14:paraId="2E102AAE" w14:textId="77777777" w:rsidR="00D75DA6" w:rsidRDefault="00D75DA6">
      <w:pPr>
        <w:pStyle w:val="af5"/>
        <w:ind w:left="784" w:firstLineChars="0" w:firstLine="0"/>
      </w:pPr>
    </w:p>
    <w:p w14:paraId="3D422E4D" w14:textId="77777777" w:rsidR="00D75DA6" w:rsidRDefault="00396562">
      <w:pPr>
        <w:pStyle w:val="3"/>
        <w:spacing w:beforeLines="50" w:before="156" w:afterLines="50" w:after="156" w:line="0" w:lineRule="atLeast"/>
        <w:ind w:left="567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创建班级</w:t>
      </w:r>
    </w:p>
    <w:p w14:paraId="2EF718B0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老师</w:t>
      </w:r>
      <w:r>
        <w:rPr>
          <w:rFonts w:ascii="Microsoft YaHei UI Light" w:eastAsia="Microsoft YaHei UI Light" w:hAnsi="Microsoft YaHei UI Light" w:hint="eastAsia"/>
        </w:rPr>
        <w:t>登录</w:t>
      </w:r>
      <w:r>
        <w:rPr>
          <w:rFonts w:ascii="Microsoft YaHei UI Light" w:eastAsia="Microsoft YaHei UI Light" w:hAnsi="Microsoft YaHei UI Light" w:hint="eastAsia"/>
        </w:rPr>
        <w:t>后，</w:t>
      </w:r>
      <w:r>
        <w:rPr>
          <w:rFonts w:ascii="Microsoft YaHei UI Light" w:eastAsia="Microsoft YaHei UI Light" w:hAnsi="Microsoft YaHei UI Light" w:hint="eastAsia"/>
        </w:rPr>
        <w:t>点击学生管理，可以选择班级管理学生，</w:t>
      </w:r>
      <w:r>
        <w:rPr>
          <w:rFonts w:ascii="Microsoft YaHei UI Light" w:eastAsia="Microsoft YaHei UI Light" w:hAnsi="Microsoft YaHei UI Light" w:hint="eastAsia"/>
        </w:rPr>
        <w:t xml:space="preserve"> </w:t>
      </w:r>
      <w:r>
        <w:rPr>
          <w:rFonts w:ascii="Microsoft YaHei UI Light" w:eastAsia="Microsoft YaHei UI Light" w:hAnsi="Microsoft YaHei UI Light" w:hint="eastAsia"/>
        </w:rPr>
        <w:t>默认班级所有老师公用，老师可以创建自己的班级。</w:t>
      </w:r>
      <w:r>
        <w:rPr>
          <w:rFonts w:ascii="Microsoft YaHei UI Light" w:eastAsia="Microsoft YaHei UI Light" w:hAnsi="Microsoft YaHei UI Light" w:hint="eastAsia"/>
        </w:rPr>
        <w:t>一个老师名下</w:t>
      </w:r>
      <w:r>
        <w:rPr>
          <w:rFonts w:ascii="Microsoft YaHei UI Light" w:eastAsia="Microsoft YaHei UI Light" w:hAnsi="Microsoft YaHei UI Light" w:hint="eastAsia"/>
        </w:rPr>
        <w:t>可以创建</w:t>
      </w:r>
      <w:r>
        <w:rPr>
          <w:rFonts w:ascii="Microsoft YaHei UI Light" w:eastAsia="Microsoft YaHei UI Light" w:hAnsi="Microsoft YaHei UI Light" w:hint="eastAsia"/>
        </w:rPr>
        <w:t>多个班级，</w:t>
      </w:r>
      <w:r>
        <w:rPr>
          <w:rFonts w:ascii="Microsoft YaHei UI Light" w:eastAsia="Microsoft YaHei UI Light" w:hAnsi="Microsoft YaHei UI Light" w:hint="eastAsia"/>
        </w:rPr>
        <w:t>可以</w:t>
      </w:r>
      <w:r>
        <w:rPr>
          <w:rFonts w:ascii="Microsoft YaHei UI Light" w:eastAsia="Microsoft YaHei UI Light" w:hAnsi="Microsoft YaHei UI Light" w:hint="eastAsia"/>
        </w:rPr>
        <w:t>分别安排在不同的时间段上课。</w:t>
      </w:r>
    </w:p>
    <w:p w14:paraId="587AF42C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7FF62CD3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noProof/>
        </w:rPr>
        <w:lastRenderedPageBreak/>
        <w:drawing>
          <wp:inline distT="0" distB="0" distL="114300" distR="114300" wp14:anchorId="4E6B7CA5" wp14:editId="0C999DFC">
            <wp:extent cx="3589020" cy="2489200"/>
            <wp:effectExtent l="0" t="0" r="11430" b="635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289A0" w14:textId="77777777" w:rsidR="00D75DA6" w:rsidRDefault="00D75DA6">
      <w:pPr>
        <w:rPr>
          <w:rFonts w:ascii="Microsoft YaHei UI Light" w:eastAsia="Microsoft YaHei UI Light" w:hAnsi="Microsoft YaHei UI Light"/>
        </w:rPr>
      </w:pPr>
    </w:p>
    <w:p w14:paraId="2206730D" w14:textId="77777777" w:rsidR="00D75DA6" w:rsidRDefault="00396562" w:rsidP="00F75978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创建班级页面如下</w:t>
      </w:r>
    </w:p>
    <w:p w14:paraId="6C788ED7" w14:textId="77777777" w:rsidR="00D75DA6" w:rsidRPr="00F75978" w:rsidRDefault="00396562" w:rsidP="00F75978">
      <w:pPr>
        <w:ind w:firstLineChars="202" w:firstLine="424"/>
        <w:rPr>
          <w:rFonts w:ascii="Microsoft YaHei UI Light" w:eastAsia="Microsoft YaHei UI Light" w:hAnsi="Microsoft YaHei UI Light"/>
        </w:rPr>
      </w:pPr>
      <w:r w:rsidRPr="00F75978">
        <w:rPr>
          <w:rFonts w:ascii="Microsoft YaHei UI Light" w:eastAsia="Microsoft YaHei UI Light" w:hAnsi="Microsoft YaHei UI Light"/>
        </w:rPr>
        <w:drawing>
          <wp:inline distT="0" distB="0" distL="114300" distR="114300" wp14:anchorId="7C4E906E" wp14:editId="6D07BB87">
            <wp:extent cx="3916045" cy="2157730"/>
            <wp:effectExtent l="0" t="0" r="8255" b="1397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6045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CB521" w14:textId="77777777" w:rsidR="00D75DA6" w:rsidRPr="00F75978" w:rsidRDefault="00396562" w:rsidP="00F75978">
      <w:pPr>
        <w:ind w:firstLineChars="202" w:firstLine="424"/>
        <w:rPr>
          <w:rFonts w:ascii="Microsoft YaHei UI Light" w:eastAsia="Microsoft YaHei UI Light" w:hAnsi="Microsoft YaHei UI Light"/>
        </w:rPr>
      </w:pPr>
      <w:r w:rsidRPr="00F75978">
        <w:rPr>
          <w:rFonts w:ascii="Microsoft YaHei UI Light" w:eastAsia="Microsoft YaHei UI Light" w:hAnsi="Microsoft YaHei UI Light" w:hint="eastAsia"/>
        </w:rPr>
        <w:t>创建班级可参照</w:t>
      </w:r>
      <w:r w:rsidRPr="00F75978">
        <w:rPr>
          <w:rFonts w:ascii="Microsoft YaHei UI Light" w:eastAsia="Microsoft YaHei UI Light" w:hAnsi="Microsoft YaHei UI Light" w:hint="eastAsia"/>
        </w:rPr>
        <w:t>1.1</w:t>
      </w:r>
      <w:r w:rsidRPr="00F75978">
        <w:rPr>
          <w:rFonts w:ascii="Microsoft YaHei UI Light" w:eastAsia="Microsoft YaHei UI Light" w:hAnsi="Microsoft YaHei UI Light" w:hint="eastAsia"/>
        </w:rPr>
        <w:t>节</w:t>
      </w:r>
      <w:r w:rsidRPr="00F75978">
        <w:rPr>
          <w:rFonts w:ascii="Microsoft YaHei UI Light" w:eastAsia="Microsoft YaHei UI Light" w:hAnsi="Microsoft YaHei UI Light" w:hint="eastAsia"/>
        </w:rPr>
        <w:t xml:space="preserve"> </w:t>
      </w:r>
      <w:r w:rsidRPr="00F75978">
        <w:rPr>
          <w:rFonts w:ascii="Microsoft YaHei UI Light" w:eastAsia="Microsoft YaHei UI Light" w:hAnsi="Microsoft YaHei UI Light" w:hint="eastAsia"/>
        </w:rPr>
        <w:t>上课模式介绍</w:t>
      </w:r>
    </w:p>
    <w:p w14:paraId="4A8DA9E6" w14:textId="77777777" w:rsidR="00D75DA6" w:rsidRPr="00F75978" w:rsidRDefault="00D75DA6" w:rsidP="00F75978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37BBC083" w14:textId="77777777" w:rsidR="00D75DA6" w:rsidRDefault="00396562">
      <w:pPr>
        <w:pStyle w:val="3"/>
        <w:spacing w:beforeLines="50" w:before="156" w:afterLines="50" w:after="156" w:line="0" w:lineRule="atLeast"/>
        <w:ind w:left="567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录入学生信息</w:t>
      </w:r>
    </w:p>
    <w:p w14:paraId="38D520E8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步骤如下：</w:t>
      </w:r>
    </w:p>
    <w:p w14:paraId="635C2A6A" w14:textId="77777777" w:rsidR="00D75DA6" w:rsidRDefault="00D75DA6">
      <w:pPr>
        <w:pStyle w:val="af5"/>
        <w:ind w:left="784" w:firstLineChars="0" w:firstLine="0"/>
        <w:rPr>
          <w:rFonts w:ascii="Microsoft YaHei UI Light" w:eastAsia="Microsoft YaHei UI Light" w:hAnsi="Microsoft YaHei UI Light"/>
        </w:rPr>
      </w:pPr>
    </w:p>
    <w:p w14:paraId="61D3FEF2" w14:textId="77777777" w:rsidR="00D75DA6" w:rsidRDefault="00396562">
      <w:pPr>
        <w:pStyle w:val="af5"/>
        <w:ind w:left="420" w:firstLineChars="0" w:firstLine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1</w:t>
      </w:r>
      <w:r>
        <w:rPr>
          <w:rFonts w:ascii="Microsoft YaHei UI Light" w:eastAsia="Microsoft YaHei UI Light" w:hAnsi="Microsoft YaHei UI Light" w:hint="eastAsia"/>
        </w:rPr>
        <w:t>、</w:t>
      </w:r>
      <w:r>
        <w:rPr>
          <w:rFonts w:ascii="Microsoft YaHei UI Light" w:eastAsia="Microsoft YaHei UI Light" w:hAnsi="Microsoft YaHei UI Light" w:hint="eastAsia"/>
        </w:rPr>
        <w:t>选择操作模式，因为是开班，所以老师在这里要点击“学生管理”按钮，准备录入学生信息：</w:t>
      </w:r>
    </w:p>
    <w:p w14:paraId="1CE86CF9" w14:textId="77777777" w:rsidR="00D75DA6" w:rsidRDefault="00396562">
      <w:pPr>
        <w:pStyle w:val="af5"/>
        <w:ind w:left="784" w:firstLineChars="0" w:firstLine="0"/>
        <w:rPr>
          <w:rFonts w:ascii="Microsoft YaHei UI Light" w:eastAsia="Microsoft YaHei UI Light" w:hAnsi="Microsoft YaHei UI Light"/>
        </w:rPr>
      </w:pPr>
      <w:r>
        <w:rPr>
          <w:noProof/>
        </w:rPr>
        <w:lastRenderedPageBreak/>
        <w:drawing>
          <wp:inline distT="0" distB="0" distL="114300" distR="114300" wp14:anchorId="5CB215B7" wp14:editId="36F7E812">
            <wp:extent cx="3227070" cy="2636520"/>
            <wp:effectExtent l="0" t="0" r="11430" b="1143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707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44E1" w14:textId="77777777" w:rsidR="00D75DA6" w:rsidRDefault="00D75DA6">
      <w:pPr>
        <w:pStyle w:val="af5"/>
        <w:ind w:left="784" w:firstLineChars="0" w:firstLine="0"/>
        <w:rPr>
          <w:rFonts w:ascii="Microsoft YaHei UI Light" w:eastAsia="Microsoft YaHei UI Light" w:hAnsi="Microsoft YaHei UI Light"/>
        </w:rPr>
      </w:pPr>
    </w:p>
    <w:p w14:paraId="47C43CF6" w14:textId="77777777" w:rsidR="00D75DA6" w:rsidRDefault="00396562">
      <w:pPr>
        <w:pStyle w:val="af5"/>
        <w:numPr>
          <w:ilvl w:val="0"/>
          <w:numId w:val="16"/>
        </w:numPr>
        <w:ind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在班级列表页选择班级：</w:t>
      </w:r>
    </w:p>
    <w:p w14:paraId="4E637F4F" w14:textId="77777777" w:rsidR="00D75DA6" w:rsidRDefault="00396562">
      <w:pPr>
        <w:pStyle w:val="af5"/>
        <w:ind w:left="784" w:firstLineChars="0" w:firstLine="0"/>
        <w:rPr>
          <w:rFonts w:ascii="Microsoft YaHei UI Light" w:eastAsia="Microsoft YaHei UI Light" w:hAnsi="Microsoft YaHei UI Light"/>
        </w:rPr>
      </w:pPr>
      <w:r>
        <w:rPr>
          <w:noProof/>
        </w:rPr>
        <w:drawing>
          <wp:inline distT="0" distB="0" distL="114300" distR="114300" wp14:anchorId="5F8EC52B" wp14:editId="0FDC199A">
            <wp:extent cx="2461846" cy="1898650"/>
            <wp:effectExtent l="0" t="0" r="0" b="635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2060" cy="1906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7E0A6" w14:textId="77777777" w:rsidR="00D75DA6" w:rsidRDefault="00D75DA6">
      <w:pPr>
        <w:pStyle w:val="af5"/>
        <w:ind w:left="784" w:firstLineChars="0" w:firstLine="0"/>
        <w:rPr>
          <w:rFonts w:ascii="Microsoft YaHei UI Light" w:eastAsia="Microsoft YaHei UI Light" w:hAnsi="Microsoft YaHei UI Light"/>
        </w:rPr>
      </w:pPr>
    </w:p>
    <w:p w14:paraId="6112302C" w14:textId="77777777" w:rsidR="00D75DA6" w:rsidRDefault="00396562">
      <w:pPr>
        <w:pStyle w:val="af5"/>
        <w:numPr>
          <w:ilvl w:val="0"/>
          <w:numId w:val="16"/>
        </w:numPr>
        <w:ind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在班级的学生列表页，点击“添加学生”：</w:t>
      </w:r>
    </w:p>
    <w:p w14:paraId="11CEE918" w14:textId="77777777" w:rsidR="00D75DA6" w:rsidRDefault="00396562">
      <w:pPr>
        <w:pStyle w:val="af5"/>
        <w:ind w:left="784" w:firstLineChars="0" w:firstLine="0"/>
        <w:rPr>
          <w:rFonts w:ascii="Microsoft YaHei UI Light" w:eastAsia="Microsoft YaHei UI Light" w:hAnsi="Microsoft YaHei UI Light"/>
        </w:rPr>
      </w:pPr>
      <w:r>
        <w:rPr>
          <w:noProof/>
        </w:rPr>
        <w:drawing>
          <wp:inline distT="0" distB="0" distL="0" distR="0" wp14:anchorId="374DF23B" wp14:editId="44529056">
            <wp:extent cx="3475355" cy="1152525"/>
            <wp:effectExtent l="0" t="0" r="1079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9540" cy="116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00C8" w14:textId="77777777" w:rsidR="00D75DA6" w:rsidRDefault="00D75DA6">
      <w:pPr>
        <w:pStyle w:val="af5"/>
        <w:ind w:left="784" w:firstLineChars="0" w:firstLine="0"/>
        <w:rPr>
          <w:rFonts w:ascii="Microsoft YaHei UI Light" w:eastAsia="Microsoft YaHei UI Light" w:hAnsi="Microsoft YaHei UI Light"/>
        </w:rPr>
      </w:pPr>
    </w:p>
    <w:p w14:paraId="7217C1EF" w14:textId="77777777" w:rsidR="00D75DA6" w:rsidRDefault="00396562">
      <w:pPr>
        <w:pStyle w:val="af5"/>
        <w:numPr>
          <w:ilvl w:val="0"/>
          <w:numId w:val="16"/>
        </w:numPr>
        <w:ind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录入学生信息：</w:t>
      </w:r>
    </w:p>
    <w:p w14:paraId="1477E064" w14:textId="77777777" w:rsidR="00D75DA6" w:rsidRDefault="00396562">
      <w:pPr>
        <w:pStyle w:val="af5"/>
        <w:ind w:left="784" w:firstLineChars="0" w:firstLine="0"/>
        <w:rPr>
          <w:rFonts w:ascii="Microsoft YaHei UI Light" w:eastAsia="Microsoft YaHei UI Light" w:hAnsi="Microsoft YaHei UI Light"/>
        </w:rPr>
      </w:pPr>
      <w:r>
        <w:rPr>
          <w:noProof/>
        </w:rPr>
        <w:lastRenderedPageBreak/>
        <w:drawing>
          <wp:inline distT="0" distB="0" distL="0" distR="0" wp14:anchorId="2E7807FD" wp14:editId="4DD73918">
            <wp:extent cx="2099945" cy="1969135"/>
            <wp:effectExtent l="0" t="0" r="14605" b="1206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4366" cy="198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2BD3" w14:textId="77777777" w:rsidR="00D75DA6" w:rsidRDefault="00D75DA6">
      <w:pPr>
        <w:pStyle w:val="af5"/>
        <w:ind w:left="784" w:firstLineChars="0" w:firstLine="0"/>
        <w:rPr>
          <w:rFonts w:ascii="Microsoft YaHei UI Light" w:eastAsia="Microsoft YaHei UI Light" w:hAnsi="Microsoft YaHei UI Light"/>
        </w:rPr>
      </w:pPr>
    </w:p>
    <w:p w14:paraId="46E63324" w14:textId="77777777" w:rsidR="00D75DA6" w:rsidRDefault="00396562">
      <w:pPr>
        <w:pStyle w:val="af5"/>
        <w:numPr>
          <w:ilvl w:val="0"/>
          <w:numId w:val="16"/>
        </w:numPr>
        <w:ind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填写完毕后，点击</w:t>
      </w:r>
      <w:r>
        <w:rPr>
          <w:rFonts w:ascii="Microsoft YaHei UI Light" w:eastAsia="Microsoft YaHei UI Light" w:hAnsi="Microsoft YaHei UI Light" w:hint="eastAsia"/>
        </w:rPr>
        <w:t xml:space="preserve"> </w:t>
      </w:r>
      <w:r>
        <w:rPr>
          <w:rFonts w:ascii="Microsoft YaHei UI Light" w:eastAsia="Microsoft YaHei UI Light" w:hAnsi="Microsoft YaHei UI Light" w:hint="eastAsia"/>
        </w:rPr>
        <w:t>“保存”</w:t>
      </w:r>
      <w:r>
        <w:rPr>
          <w:rFonts w:ascii="Microsoft YaHei UI Light" w:eastAsia="Microsoft YaHei UI Light" w:hAnsi="Microsoft YaHei UI Light" w:hint="eastAsia"/>
        </w:rPr>
        <w:t xml:space="preserve"> </w:t>
      </w:r>
      <w:r>
        <w:rPr>
          <w:rFonts w:ascii="Microsoft YaHei UI Light" w:eastAsia="Microsoft YaHei UI Light" w:hAnsi="Microsoft YaHei UI Light" w:hint="eastAsia"/>
        </w:rPr>
        <w:t>按钮即可；</w:t>
      </w:r>
    </w:p>
    <w:p w14:paraId="0844BEBA" w14:textId="77777777" w:rsidR="00D75DA6" w:rsidRDefault="00D75DA6"/>
    <w:p w14:paraId="5055A675" w14:textId="77777777" w:rsidR="00D75DA6" w:rsidRDefault="00396562">
      <w:pPr>
        <w:pStyle w:val="3"/>
        <w:spacing w:beforeLines="50" w:before="156" w:afterLines="50" w:after="156" w:line="0" w:lineRule="atLeast"/>
        <w:ind w:left="567"/>
        <w:rPr>
          <w:rFonts w:ascii="Microsoft YaHei UI Light" w:eastAsia="Microsoft YaHei UI Light" w:hAnsi="Microsoft YaHei UI Light"/>
        </w:rPr>
      </w:pPr>
      <w:bookmarkStart w:id="16" w:name="_Toc49951878"/>
      <w:r>
        <w:rPr>
          <w:rFonts w:ascii="Microsoft YaHei UI Light" w:eastAsia="Microsoft YaHei UI Light" w:hAnsi="Microsoft YaHei UI Light" w:hint="eastAsia"/>
        </w:rPr>
        <w:t>下载课件</w:t>
      </w:r>
      <w:bookmarkEnd w:id="16"/>
    </w:p>
    <w:p w14:paraId="00DFBBE3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下载课件，贝阳售后技术支持人员会根据幼儿园的采购信息，给幼儿园课件下载链接，老师点击该链接就下载上课所需要的课件，或者采用微信、</w:t>
      </w:r>
      <w:r>
        <w:rPr>
          <w:rFonts w:ascii="Microsoft YaHei UI Light" w:eastAsia="Microsoft YaHei UI Light" w:hAnsi="Microsoft YaHei UI Light" w:hint="eastAsia"/>
        </w:rPr>
        <w:t>Q</w:t>
      </w:r>
      <w:r>
        <w:rPr>
          <w:rFonts w:ascii="Microsoft YaHei UI Light" w:eastAsia="Microsoft YaHei UI Light" w:hAnsi="Microsoft YaHei UI Light"/>
        </w:rPr>
        <w:t>Q</w:t>
      </w:r>
      <w:r>
        <w:rPr>
          <w:rFonts w:ascii="Microsoft YaHei UI Light" w:eastAsia="Microsoft YaHei UI Light" w:hAnsi="Microsoft YaHei UI Light" w:hint="eastAsia"/>
        </w:rPr>
        <w:t>文件传输的方式提供课件。</w:t>
      </w:r>
    </w:p>
    <w:p w14:paraId="22379DBA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老师首页也可以下载课件辅助资料。</w:t>
      </w:r>
    </w:p>
    <w:p w14:paraId="4AAAAD21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noProof/>
        </w:rPr>
        <w:drawing>
          <wp:inline distT="0" distB="0" distL="114300" distR="114300" wp14:anchorId="54B632CC" wp14:editId="6CC79738">
            <wp:extent cx="3571240" cy="2868295"/>
            <wp:effectExtent l="0" t="0" r="10160" b="825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0B80D" w14:textId="77777777" w:rsidR="00D75DA6" w:rsidRDefault="00396562">
      <w:pPr>
        <w:pStyle w:val="3"/>
        <w:spacing w:beforeLines="50" w:before="156" w:afterLines="50" w:after="156" w:line="0" w:lineRule="atLeast"/>
        <w:ind w:left="567"/>
        <w:rPr>
          <w:rFonts w:ascii="Microsoft YaHei UI Light" w:eastAsia="Microsoft YaHei UI Light" w:hAnsi="Microsoft YaHei UI Light"/>
        </w:rPr>
      </w:pPr>
      <w:bookmarkStart w:id="17" w:name="_Toc49951879"/>
      <w:r>
        <w:rPr>
          <w:rFonts w:ascii="Microsoft YaHei UI Light" w:eastAsia="Microsoft YaHei UI Light" w:hAnsi="Microsoft YaHei UI Light" w:hint="eastAsia"/>
        </w:rPr>
        <w:t>绑定老师云卡</w:t>
      </w:r>
      <w:bookmarkEnd w:id="17"/>
    </w:p>
    <w:p w14:paraId="4C61797A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  <w:color w:val="FF0000"/>
        </w:rPr>
      </w:pPr>
      <w:r>
        <w:rPr>
          <w:rFonts w:ascii="Microsoft YaHei UI Light" w:eastAsia="Microsoft YaHei UI Light" w:hAnsi="Microsoft YaHei UI Light" w:hint="eastAsia"/>
          <w:color w:val="FF0000"/>
        </w:rPr>
        <w:t>注：本功能仅适用面授上课。</w:t>
      </w:r>
    </w:p>
    <w:p w14:paraId="527E2459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4C453ACE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“老师云卡”，是用来识别老师的身份卡，老师用自己</w:t>
      </w:r>
      <w:proofErr w:type="gramStart"/>
      <w:r>
        <w:rPr>
          <w:rFonts w:ascii="Microsoft YaHei UI Light" w:eastAsia="Microsoft YaHei UI Light" w:hAnsi="Microsoft YaHei UI Light" w:hint="eastAsia"/>
        </w:rPr>
        <w:t>的微信扫描</w:t>
      </w:r>
      <w:proofErr w:type="gramEnd"/>
      <w:r>
        <w:rPr>
          <w:rFonts w:ascii="Microsoft YaHei UI Light" w:eastAsia="Microsoft YaHei UI Light" w:hAnsi="Microsoft YaHei UI Light" w:hint="eastAsia"/>
        </w:rPr>
        <w:t>某一个</w:t>
      </w:r>
      <w:proofErr w:type="gramStart"/>
      <w:r>
        <w:rPr>
          <w:rFonts w:ascii="Microsoft YaHei UI Light" w:eastAsia="Microsoft YaHei UI Light" w:hAnsi="Microsoft YaHei UI Light" w:hint="eastAsia"/>
        </w:rPr>
        <w:t>云卡二</w:t>
      </w:r>
      <w:proofErr w:type="gramEnd"/>
      <w:r>
        <w:rPr>
          <w:rFonts w:ascii="Microsoft YaHei UI Light" w:eastAsia="Microsoft YaHei UI Light" w:hAnsi="Microsoft YaHei UI Light" w:hint="eastAsia"/>
        </w:rPr>
        <w:t>维码，即可实现把老师和</w:t>
      </w:r>
      <w:proofErr w:type="gramStart"/>
      <w:r>
        <w:rPr>
          <w:rFonts w:ascii="Microsoft YaHei UI Light" w:eastAsia="Microsoft YaHei UI Light" w:hAnsi="Microsoft YaHei UI Light" w:hint="eastAsia"/>
        </w:rPr>
        <w:t>该云卡</w:t>
      </w:r>
      <w:proofErr w:type="gramEnd"/>
      <w:r>
        <w:rPr>
          <w:rFonts w:ascii="Microsoft YaHei UI Light" w:eastAsia="Microsoft YaHei UI Light" w:hAnsi="Microsoft YaHei UI Light" w:hint="eastAsia"/>
        </w:rPr>
        <w:t>之间的绑定。（原理：老师已经在登录页面</w:t>
      </w:r>
      <w:proofErr w:type="gramStart"/>
      <w:r>
        <w:rPr>
          <w:rFonts w:ascii="Microsoft YaHei UI Light" w:eastAsia="Microsoft YaHei UI Light" w:hAnsi="Microsoft YaHei UI Light" w:hint="eastAsia"/>
        </w:rPr>
        <w:t>扫码注册</w:t>
      </w:r>
      <w:proofErr w:type="gramEnd"/>
      <w:r>
        <w:rPr>
          <w:rFonts w:ascii="Microsoft YaHei UI Light" w:eastAsia="Microsoft YaHei UI Light" w:hAnsi="Microsoft YaHei UI Light" w:hint="eastAsia"/>
        </w:rPr>
        <w:t>自己的身份，此时扫描</w:t>
      </w:r>
      <w:proofErr w:type="gramStart"/>
      <w:r>
        <w:rPr>
          <w:rFonts w:ascii="Microsoft YaHei UI Light" w:eastAsia="Microsoft YaHei UI Light" w:hAnsi="Microsoft YaHei UI Light" w:hint="eastAsia"/>
        </w:rPr>
        <w:t>云卡二</w:t>
      </w:r>
      <w:proofErr w:type="gramEnd"/>
      <w:r>
        <w:rPr>
          <w:rFonts w:ascii="Microsoft YaHei UI Light" w:eastAsia="Microsoft YaHei UI Light" w:hAnsi="Microsoft YaHei UI Light" w:hint="eastAsia"/>
        </w:rPr>
        <w:t>维码，后台</w:t>
      </w:r>
      <w:proofErr w:type="gramStart"/>
      <w:r>
        <w:rPr>
          <w:rFonts w:ascii="Microsoft YaHei UI Light" w:eastAsia="Microsoft YaHei UI Light" w:hAnsi="Microsoft YaHei UI Light" w:hint="eastAsia"/>
        </w:rPr>
        <w:t>根据微信传</w:t>
      </w:r>
      <w:proofErr w:type="gramEnd"/>
      <w:r>
        <w:rPr>
          <w:rFonts w:ascii="Microsoft YaHei UI Light" w:eastAsia="Microsoft YaHei UI Light" w:hAnsi="Microsoft YaHei UI Light" w:hint="eastAsia"/>
        </w:rPr>
        <w:t>过来的信息，可以找到老师，同时根据</w:t>
      </w:r>
      <w:proofErr w:type="gramStart"/>
      <w:r>
        <w:rPr>
          <w:rFonts w:ascii="Microsoft YaHei UI Light" w:eastAsia="Microsoft YaHei UI Light" w:hAnsi="Microsoft YaHei UI Light" w:hint="eastAsia"/>
        </w:rPr>
        <w:t>二维码中</w:t>
      </w:r>
      <w:proofErr w:type="gramEnd"/>
      <w:r>
        <w:rPr>
          <w:rFonts w:ascii="Microsoft YaHei UI Light" w:eastAsia="Microsoft YaHei UI Light" w:hAnsi="Microsoft YaHei UI Light" w:hint="eastAsia"/>
        </w:rPr>
        <w:t>的</w:t>
      </w:r>
      <w:r>
        <w:rPr>
          <w:rFonts w:ascii="Microsoft YaHei UI Light" w:eastAsia="Microsoft YaHei UI Light" w:hAnsi="Microsoft YaHei UI Light" w:hint="eastAsia"/>
        </w:rPr>
        <w:t>ID</w:t>
      </w:r>
      <w:r>
        <w:rPr>
          <w:rFonts w:ascii="Microsoft YaHei UI Light" w:eastAsia="Microsoft YaHei UI Light" w:hAnsi="Microsoft YaHei UI Light" w:hint="eastAsia"/>
        </w:rPr>
        <w:t>号，实现老师</w:t>
      </w:r>
      <w:proofErr w:type="gramStart"/>
      <w:r>
        <w:rPr>
          <w:rFonts w:ascii="Microsoft YaHei UI Light" w:eastAsia="Microsoft YaHei UI Light" w:hAnsi="Microsoft YaHei UI Light" w:hint="eastAsia"/>
        </w:rPr>
        <w:t>和云卡</w:t>
      </w:r>
      <w:proofErr w:type="gramEnd"/>
      <w:r>
        <w:rPr>
          <w:rFonts w:ascii="Microsoft YaHei UI Light" w:eastAsia="Microsoft YaHei UI Light" w:hAnsi="Microsoft YaHei UI Light" w:hint="eastAsia"/>
        </w:rPr>
        <w:t>ID</w:t>
      </w:r>
      <w:r>
        <w:rPr>
          <w:rFonts w:ascii="Microsoft YaHei UI Light" w:eastAsia="Microsoft YaHei UI Light" w:hAnsi="Microsoft YaHei UI Light" w:hint="eastAsia"/>
        </w:rPr>
        <w:t>的关联。）</w:t>
      </w:r>
    </w:p>
    <w:p w14:paraId="16EDCDD3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3BFDDB17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proofErr w:type="gramStart"/>
      <w:r>
        <w:rPr>
          <w:rFonts w:ascii="Microsoft YaHei UI Light" w:eastAsia="Microsoft YaHei UI Light" w:hAnsi="Microsoft YaHei UI Light" w:hint="eastAsia"/>
        </w:rPr>
        <w:lastRenderedPageBreak/>
        <w:t>扫码后</w:t>
      </w:r>
      <w:proofErr w:type="gramEnd"/>
      <w:r>
        <w:rPr>
          <w:rFonts w:ascii="Microsoft YaHei UI Light" w:eastAsia="Microsoft YaHei UI Light" w:hAnsi="Microsoft YaHei UI Light" w:hint="eastAsia"/>
        </w:rPr>
        <w:t>，绑定页面大致如下：</w:t>
      </w:r>
    </w:p>
    <w:p w14:paraId="14CAC71E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noProof/>
        </w:rPr>
        <w:drawing>
          <wp:inline distT="0" distB="0" distL="0" distR="0" wp14:anchorId="40013AC0" wp14:editId="0A37B7E3">
            <wp:extent cx="2256155" cy="211645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4713" cy="212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817F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7F85B66E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选择“确认设置为老师云卡”，绑定成功后，在操作模式页面，点击</w:t>
      </w:r>
      <w:r>
        <w:rPr>
          <w:rFonts w:ascii="Microsoft YaHei UI Light" w:eastAsia="Microsoft YaHei UI Light" w:hAnsi="Microsoft YaHei UI Light" w:hint="eastAsia"/>
        </w:rPr>
        <w:t xml:space="preserve"> </w:t>
      </w:r>
      <w:r>
        <w:rPr>
          <w:rFonts w:ascii="Microsoft YaHei UI Light" w:eastAsia="Microsoft YaHei UI Light" w:hAnsi="Microsoft YaHei UI Light" w:hint="eastAsia"/>
        </w:rPr>
        <w:t>“老师云卡”</w:t>
      </w:r>
      <w:r>
        <w:rPr>
          <w:rFonts w:ascii="Microsoft YaHei UI Light" w:eastAsia="Microsoft YaHei UI Light" w:hAnsi="Microsoft YaHei UI Light" w:hint="eastAsia"/>
        </w:rPr>
        <w:t xml:space="preserve"> </w:t>
      </w:r>
      <w:r>
        <w:rPr>
          <w:rFonts w:ascii="Microsoft YaHei UI Light" w:eastAsia="Microsoft YaHei UI Light" w:hAnsi="Microsoft YaHei UI Light" w:hint="eastAsia"/>
        </w:rPr>
        <w:t>按钮，可查看</w:t>
      </w:r>
      <w:proofErr w:type="gramStart"/>
      <w:r>
        <w:rPr>
          <w:rFonts w:ascii="Microsoft YaHei UI Light" w:eastAsia="Microsoft YaHei UI Light" w:hAnsi="Microsoft YaHei UI Light" w:hint="eastAsia"/>
        </w:rPr>
        <w:t>老师云卡信息</w:t>
      </w:r>
      <w:proofErr w:type="gramEnd"/>
      <w:r>
        <w:rPr>
          <w:rFonts w:ascii="Microsoft YaHei UI Light" w:eastAsia="Microsoft YaHei UI Light" w:hAnsi="Microsoft YaHei UI Light" w:hint="eastAsia"/>
        </w:rPr>
        <w:t>：</w:t>
      </w:r>
    </w:p>
    <w:p w14:paraId="47B49D3C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noProof/>
        </w:rPr>
        <w:drawing>
          <wp:inline distT="0" distB="0" distL="0" distR="0" wp14:anchorId="169634AB" wp14:editId="1B6F3640">
            <wp:extent cx="4050030" cy="1784350"/>
            <wp:effectExtent l="0" t="0" r="762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0275" cy="180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E9A0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790F8F5D" w14:textId="77777777" w:rsidR="00D75DA6" w:rsidRDefault="00396562">
      <w:pPr>
        <w:pStyle w:val="20"/>
        <w:ind w:left="567"/>
        <w:rPr>
          <w:rFonts w:ascii="Microsoft YaHei UI Light" w:eastAsia="Microsoft YaHei UI Light" w:hAnsi="Microsoft YaHei UI Light"/>
        </w:rPr>
      </w:pPr>
      <w:bookmarkStart w:id="18" w:name="_Toc49951881"/>
      <w:r>
        <w:rPr>
          <w:rFonts w:ascii="Microsoft YaHei UI Light" w:eastAsia="Microsoft YaHei UI Light" w:hAnsi="Microsoft YaHei UI Light" w:hint="eastAsia"/>
        </w:rPr>
        <w:t>家长</w:t>
      </w:r>
      <w:bookmarkEnd w:id="18"/>
    </w:p>
    <w:p w14:paraId="64FBE6E2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对于直播课，机构管理员或老师在开课前要给家长培训，让家长掌握：</w:t>
      </w:r>
    </w:p>
    <w:p w14:paraId="2ED54EEF" w14:textId="77777777" w:rsidR="00D75DA6" w:rsidRDefault="00396562">
      <w:pPr>
        <w:pStyle w:val="af5"/>
        <w:numPr>
          <w:ilvl w:val="0"/>
          <w:numId w:val="17"/>
        </w:numPr>
        <w:ind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开关机；</w:t>
      </w:r>
    </w:p>
    <w:p w14:paraId="4841F0B4" w14:textId="77777777" w:rsidR="00D75DA6" w:rsidRDefault="00396562">
      <w:pPr>
        <w:pStyle w:val="af5"/>
        <w:numPr>
          <w:ilvl w:val="0"/>
          <w:numId w:val="17"/>
        </w:numPr>
        <w:ind w:firstLineChars="0"/>
        <w:rPr>
          <w:rFonts w:ascii="Microsoft YaHei UI Light" w:eastAsia="Microsoft YaHei UI Light" w:hAnsi="Microsoft YaHei UI Light"/>
        </w:rPr>
      </w:pPr>
      <w:proofErr w:type="gramStart"/>
      <w:r>
        <w:rPr>
          <w:rFonts w:ascii="Microsoft YaHei UI Light" w:eastAsia="Microsoft YaHei UI Light" w:hAnsi="Microsoft YaHei UI Light" w:hint="eastAsia"/>
        </w:rPr>
        <w:t>贝板配网</w:t>
      </w:r>
      <w:proofErr w:type="gramEnd"/>
      <w:r>
        <w:rPr>
          <w:rFonts w:ascii="Microsoft YaHei UI Light" w:eastAsia="Microsoft YaHei UI Light" w:hAnsi="Microsoft YaHei UI Light" w:hint="eastAsia"/>
        </w:rPr>
        <w:t>和绑定</w:t>
      </w:r>
      <w:r>
        <w:rPr>
          <w:rFonts w:ascii="Microsoft YaHei UI Light" w:eastAsia="Microsoft YaHei UI Light" w:hAnsi="Microsoft YaHei UI Light" w:hint="eastAsia"/>
        </w:rPr>
        <w:t>云卡；</w:t>
      </w:r>
    </w:p>
    <w:p w14:paraId="24BC06FA" w14:textId="77777777" w:rsidR="00D75DA6" w:rsidRDefault="00396562">
      <w:pPr>
        <w:pStyle w:val="af5"/>
        <w:numPr>
          <w:ilvl w:val="0"/>
          <w:numId w:val="17"/>
        </w:numPr>
        <w:ind w:firstLineChars="0"/>
        <w:rPr>
          <w:rFonts w:ascii="Microsoft YaHei UI Light" w:eastAsia="Microsoft YaHei UI Light" w:hAnsi="Microsoft YaHei UI Light"/>
        </w:rPr>
      </w:pPr>
      <w:proofErr w:type="gramStart"/>
      <w:r>
        <w:rPr>
          <w:rFonts w:ascii="Microsoft YaHei UI Light" w:eastAsia="Microsoft YaHei UI Light" w:hAnsi="Microsoft YaHei UI Light" w:hint="eastAsia"/>
        </w:rPr>
        <w:t>贝板连接</w:t>
      </w:r>
      <w:proofErr w:type="gramEnd"/>
      <w:r>
        <w:rPr>
          <w:rFonts w:ascii="Microsoft YaHei UI Light" w:eastAsia="Microsoft YaHei UI Light" w:hAnsi="Microsoft YaHei UI Light" w:hint="eastAsia"/>
        </w:rPr>
        <w:t>机器人（如果有机器人课程）；</w:t>
      </w:r>
    </w:p>
    <w:p w14:paraId="5C6479A3" w14:textId="77777777" w:rsidR="00D75DA6" w:rsidRDefault="00396562">
      <w:pPr>
        <w:pStyle w:val="af5"/>
        <w:numPr>
          <w:ilvl w:val="0"/>
          <w:numId w:val="17"/>
        </w:numPr>
        <w:ind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启动退出游戏，游戏基本玩法；</w:t>
      </w:r>
    </w:p>
    <w:p w14:paraId="159B53BC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02E80DE5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这些内容老师</w:t>
      </w:r>
      <w:proofErr w:type="gramStart"/>
      <w:r>
        <w:rPr>
          <w:rFonts w:ascii="Microsoft YaHei UI Light" w:eastAsia="Microsoft YaHei UI Light" w:hAnsi="Microsoft YaHei UI Light" w:hint="eastAsia"/>
        </w:rPr>
        <w:t>按照贝板使用</w:t>
      </w:r>
      <w:proofErr w:type="gramEnd"/>
      <w:r>
        <w:rPr>
          <w:rFonts w:ascii="Microsoft YaHei UI Light" w:eastAsia="Microsoft YaHei UI Light" w:hAnsi="Microsoft YaHei UI Light" w:hint="eastAsia"/>
        </w:rPr>
        <w:t>说明给家长培训即可。</w:t>
      </w:r>
    </w:p>
    <w:p w14:paraId="1B69BF51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42DD57F3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对于面授课，上述功能需要老师掌握。</w:t>
      </w:r>
    </w:p>
    <w:p w14:paraId="4083E7BC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1F5DE4B3" w14:textId="77777777" w:rsidR="00D75DA6" w:rsidRDefault="00396562">
      <w:pPr>
        <w:pStyle w:val="1"/>
        <w:spacing w:line="0" w:lineRule="atLeast"/>
        <w:ind w:left="432" w:hanging="432"/>
        <w:rPr>
          <w:rFonts w:ascii="Microsoft YaHei UI Light" w:eastAsia="Microsoft YaHei UI Light" w:hAnsi="Microsoft YaHei UI Light"/>
        </w:rPr>
      </w:pPr>
      <w:bookmarkStart w:id="19" w:name="_Toc49951882"/>
      <w:r>
        <w:rPr>
          <w:rFonts w:ascii="Microsoft YaHei UI Light" w:eastAsia="Microsoft YaHei UI Light" w:hAnsi="Microsoft YaHei UI Light" w:hint="eastAsia"/>
        </w:rPr>
        <w:lastRenderedPageBreak/>
        <w:t>上课第二部分：</w:t>
      </w:r>
      <w:proofErr w:type="gramStart"/>
      <w:r>
        <w:rPr>
          <w:rFonts w:ascii="Microsoft YaHei UI Light" w:eastAsia="Microsoft YaHei UI Light" w:hAnsi="Microsoft YaHei UI Light" w:hint="eastAsia"/>
        </w:rPr>
        <w:t>使用贝板上课</w:t>
      </w:r>
      <w:bookmarkEnd w:id="19"/>
      <w:proofErr w:type="gramEnd"/>
    </w:p>
    <w:p w14:paraId="701B72DA" w14:textId="77777777" w:rsidR="00D75DA6" w:rsidRDefault="00396562">
      <w:pPr>
        <w:pStyle w:val="20"/>
        <w:ind w:left="567"/>
        <w:rPr>
          <w:rFonts w:ascii="Microsoft YaHei UI Light" w:eastAsia="Microsoft YaHei UI Light" w:hAnsi="Microsoft YaHei UI Light"/>
        </w:rPr>
      </w:pPr>
      <w:bookmarkStart w:id="20" w:name="_Toc49951883"/>
      <w:r>
        <w:rPr>
          <w:rFonts w:ascii="Microsoft YaHei UI Light" w:eastAsia="Microsoft YaHei UI Light" w:hAnsi="Microsoft YaHei UI Light" w:hint="eastAsia"/>
        </w:rPr>
        <w:t>机构管理员</w:t>
      </w:r>
      <w:bookmarkEnd w:id="20"/>
    </w:p>
    <w:p w14:paraId="68120E81" w14:textId="77777777" w:rsidR="00D75DA6" w:rsidRDefault="00396562">
      <w:pPr>
        <w:pStyle w:val="3"/>
        <w:spacing w:beforeLines="50" w:before="156" w:afterLines="50" w:after="156" w:line="0" w:lineRule="atLeast"/>
        <w:ind w:left="567"/>
        <w:rPr>
          <w:rFonts w:ascii="Microsoft YaHei UI Light" w:eastAsia="Microsoft YaHei UI Light" w:hAnsi="Microsoft YaHei UI Light"/>
        </w:rPr>
      </w:pPr>
      <w:bookmarkStart w:id="21" w:name="_Toc49951884"/>
      <w:r>
        <w:rPr>
          <w:rFonts w:ascii="Microsoft YaHei UI Light" w:eastAsia="Microsoft YaHei UI Light" w:hAnsi="Microsoft YaHei UI Light" w:hint="eastAsia"/>
        </w:rPr>
        <w:t>关注要点</w:t>
      </w:r>
      <w:bookmarkEnd w:id="21"/>
    </w:p>
    <w:p w14:paraId="17C347B4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上课前，机构管理员要打开贝板实时监控页面，关注和解决如下问题：</w:t>
      </w:r>
    </w:p>
    <w:p w14:paraId="39A279E4" w14:textId="77777777" w:rsidR="00D75DA6" w:rsidRDefault="00396562">
      <w:pPr>
        <w:pStyle w:val="af5"/>
        <w:numPr>
          <w:ilvl w:val="0"/>
          <w:numId w:val="18"/>
        </w:numPr>
        <w:ind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待</w:t>
      </w:r>
      <w:proofErr w:type="gramStart"/>
      <w:r>
        <w:rPr>
          <w:rFonts w:ascii="Microsoft YaHei UI Light" w:eastAsia="Microsoft YaHei UI Light" w:hAnsi="Microsoft YaHei UI Light" w:hint="eastAsia"/>
        </w:rPr>
        <w:t>上课贝板是否</w:t>
      </w:r>
      <w:proofErr w:type="gramEnd"/>
      <w:r>
        <w:rPr>
          <w:rFonts w:ascii="Microsoft YaHei UI Light" w:eastAsia="Microsoft YaHei UI Light" w:hAnsi="Microsoft YaHei UI Light" w:hint="eastAsia"/>
        </w:rPr>
        <w:t>都进行过配网，如果没配网，则需要跟家长沟通，</w:t>
      </w:r>
      <w:proofErr w:type="gramStart"/>
      <w:r>
        <w:rPr>
          <w:rFonts w:ascii="Microsoft YaHei UI Light" w:eastAsia="Microsoft YaHei UI Light" w:hAnsi="Microsoft YaHei UI Light" w:hint="eastAsia"/>
        </w:rPr>
        <w:t>给贝板</w:t>
      </w:r>
      <w:proofErr w:type="gramEnd"/>
      <w:r>
        <w:rPr>
          <w:rFonts w:ascii="Microsoft YaHei UI Light" w:eastAsia="Microsoft YaHei UI Light" w:hAnsi="Microsoft YaHei UI Light" w:hint="eastAsia"/>
        </w:rPr>
        <w:t>配网；</w:t>
      </w:r>
    </w:p>
    <w:p w14:paraId="292AEDD5" w14:textId="77777777" w:rsidR="00D75DA6" w:rsidRDefault="00396562">
      <w:pPr>
        <w:pStyle w:val="af5"/>
        <w:numPr>
          <w:ilvl w:val="0"/>
          <w:numId w:val="18"/>
        </w:numPr>
        <w:ind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待</w:t>
      </w:r>
      <w:proofErr w:type="gramStart"/>
      <w:r>
        <w:rPr>
          <w:rFonts w:ascii="Microsoft YaHei UI Light" w:eastAsia="Microsoft YaHei UI Light" w:hAnsi="Microsoft YaHei UI Light" w:hint="eastAsia"/>
        </w:rPr>
        <w:t>上课贝板是否</w:t>
      </w:r>
      <w:proofErr w:type="gramEnd"/>
      <w:r>
        <w:rPr>
          <w:rFonts w:ascii="Microsoft YaHei UI Light" w:eastAsia="Microsoft YaHei UI Light" w:hAnsi="Microsoft YaHei UI Light" w:hint="eastAsia"/>
        </w:rPr>
        <w:t>已开机联网，如果没开机，则需要跟家长沟通，开机联网；</w:t>
      </w:r>
    </w:p>
    <w:p w14:paraId="6EF2BB39" w14:textId="77777777" w:rsidR="00D75DA6" w:rsidRDefault="00396562">
      <w:pPr>
        <w:pStyle w:val="af5"/>
        <w:numPr>
          <w:ilvl w:val="0"/>
          <w:numId w:val="18"/>
        </w:numPr>
        <w:ind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上课过程中，</w:t>
      </w:r>
      <w:proofErr w:type="gramStart"/>
      <w:r>
        <w:rPr>
          <w:rFonts w:ascii="Microsoft YaHei UI Light" w:eastAsia="Microsoft YaHei UI Light" w:hAnsi="Microsoft YaHei UI Light" w:hint="eastAsia"/>
        </w:rPr>
        <w:t>贝板网络</w:t>
      </w:r>
      <w:proofErr w:type="gramEnd"/>
      <w:r>
        <w:rPr>
          <w:rFonts w:ascii="Microsoft YaHei UI Light" w:eastAsia="Microsoft YaHei UI Light" w:hAnsi="Microsoft YaHei UI Light" w:hint="eastAsia"/>
        </w:rPr>
        <w:t>状况如何，如果某台</w:t>
      </w:r>
      <w:proofErr w:type="gramStart"/>
      <w:r>
        <w:rPr>
          <w:rFonts w:ascii="Microsoft YaHei UI Light" w:eastAsia="Microsoft YaHei UI Light" w:hAnsi="Microsoft YaHei UI Light" w:hint="eastAsia"/>
        </w:rPr>
        <w:t>贝板经常</w:t>
      </w:r>
      <w:proofErr w:type="gramEnd"/>
      <w:r>
        <w:rPr>
          <w:rFonts w:ascii="Microsoft YaHei UI Light" w:eastAsia="Microsoft YaHei UI Light" w:hAnsi="Microsoft YaHei UI Light" w:hint="eastAsia"/>
        </w:rPr>
        <w:t>断线，要及时跟家长沟通；</w:t>
      </w:r>
    </w:p>
    <w:p w14:paraId="71057868" w14:textId="77777777" w:rsidR="00D75DA6" w:rsidRDefault="00396562">
      <w:pPr>
        <w:pStyle w:val="af5"/>
        <w:numPr>
          <w:ilvl w:val="0"/>
          <w:numId w:val="18"/>
        </w:numPr>
        <w:ind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上课过程中，学生答题状况如何，如果有学生没答题或答题明显有问题，也需要及时跟家长沟通；</w:t>
      </w:r>
    </w:p>
    <w:p w14:paraId="79E933FA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027BE3F4" w14:textId="77777777" w:rsidR="00D75DA6" w:rsidRDefault="00396562">
      <w:pPr>
        <w:pStyle w:val="3"/>
        <w:spacing w:beforeLines="50" w:before="156" w:afterLines="50" w:after="156" w:line="0" w:lineRule="atLeast"/>
        <w:ind w:left="567"/>
        <w:rPr>
          <w:rFonts w:ascii="Microsoft YaHei UI Light" w:eastAsia="Microsoft YaHei UI Light" w:hAnsi="Microsoft YaHei UI Light"/>
        </w:rPr>
      </w:pPr>
      <w:bookmarkStart w:id="22" w:name="_Toc49951885"/>
      <w:r>
        <w:rPr>
          <w:rFonts w:ascii="Microsoft YaHei UI Light" w:eastAsia="Microsoft YaHei UI Light" w:hAnsi="Microsoft YaHei UI Light" w:hint="eastAsia"/>
        </w:rPr>
        <w:t>实时监控</w:t>
      </w:r>
      <w:bookmarkEnd w:id="22"/>
    </w:p>
    <w:p w14:paraId="65E4AAEE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上课时，机构管理员进行实时监控的操作步骤如下：</w:t>
      </w:r>
    </w:p>
    <w:p w14:paraId="107E5B83" w14:textId="77777777" w:rsidR="00D75DA6" w:rsidRDefault="00396562">
      <w:pPr>
        <w:pStyle w:val="af5"/>
        <w:numPr>
          <w:ilvl w:val="0"/>
          <w:numId w:val="19"/>
        </w:numPr>
        <w:ind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登录系统</w:t>
      </w:r>
    </w:p>
    <w:p w14:paraId="5A895C0C" w14:textId="77777777" w:rsidR="00D75DA6" w:rsidRDefault="00396562">
      <w:pPr>
        <w:pStyle w:val="af5"/>
        <w:ind w:left="784" w:firstLineChars="0" w:firstLine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浏览器打开如下链接：</w:t>
      </w:r>
    </w:p>
    <w:p w14:paraId="629D1FAF" w14:textId="77777777" w:rsidR="00D75DA6" w:rsidRDefault="00396562">
      <w:pPr>
        <w:pStyle w:val="af5"/>
        <w:ind w:left="784" w:firstLineChars="0" w:firstLine="0"/>
        <w:rPr>
          <w:rFonts w:ascii="Microsoft YaHei UI Light" w:eastAsia="Microsoft YaHei UI Light" w:hAnsi="Microsoft YaHei UI Light"/>
        </w:rPr>
      </w:pPr>
      <w:hyperlink r:id="rId24" w:history="1">
        <w:r>
          <w:t>http://weixin.beyondscreen.com/site/techlogin.html</w:t>
        </w:r>
      </w:hyperlink>
    </w:p>
    <w:p w14:paraId="40D568EC" w14:textId="77777777" w:rsidR="00D75DA6" w:rsidRDefault="00D75DA6">
      <w:pPr>
        <w:pStyle w:val="af5"/>
        <w:ind w:left="784" w:firstLineChars="0" w:firstLine="0"/>
        <w:rPr>
          <w:rFonts w:ascii="Microsoft YaHei UI Light" w:eastAsia="Microsoft YaHei UI Light" w:hAnsi="Microsoft YaHei UI Light"/>
        </w:rPr>
      </w:pPr>
    </w:p>
    <w:p w14:paraId="5626F23C" w14:textId="77777777" w:rsidR="00D75DA6" w:rsidRDefault="00396562">
      <w:pPr>
        <w:pStyle w:val="af5"/>
        <w:ind w:left="784" w:firstLineChars="0" w:firstLine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使用账号密码登录。</w:t>
      </w:r>
    </w:p>
    <w:p w14:paraId="2F27D318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25DA1DC1" w14:textId="77777777" w:rsidR="00D75DA6" w:rsidRDefault="00396562">
      <w:pPr>
        <w:pStyle w:val="af5"/>
        <w:numPr>
          <w:ilvl w:val="0"/>
          <w:numId w:val="19"/>
        </w:numPr>
        <w:ind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打开监控页面，左侧菜单</w:t>
      </w:r>
      <w:r>
        <w:rPr>
          <w:rFonts w:ascii="Microsoft YaHei UI Light" w:eastAsia="Microsoft YaHei UI Light" w:hAnsi="Microsoft YaHei UI Light" w:hint="eastAsia"/>
        </w:rPr>
        <w:t xml:space="preserve"> </w:t>
      </w:r>
      <w:r>
        <w:rPr>
          <w:rFonts w:ascii="Microsoft YaHei UI Light" w:eastAsia="Microsoft YaHei UI Light" w:hAnsi="Microsoft YaHei UI Light" w:hint="eastAsia"/>
        </w:rPr>
        <w:t>“幼儿园管理”</w:t>
      </w:r>
      <w:r>
        <w:rPr>
          <w:rFonts w:ascii="Microsoft YaHei UI Light" w:eastAsia="Microsoft YaHei UI Light" w:hAnsi="Microsoft YaHei UI Light" w:hint="eastAsia"/>
        </w:rPr>
        <w:t xml:space="preserve"> </w:t>
      </w:r>
      <w:r>
        <w:rPr>
          <w:rFonts w:ascii="Microsoft YaHei UI Light" w:eastAsia="Microsoft YaHei UI Light" w:hAnsi="Microsoft YaHei UI Light"/>
        </w:rPr>
        <w:t xml:space="preserve">– </w:t>
      </w:r>
      <w:r>
        <w:rPr>
          <w:rFonts w:ascii="Microsoft YaHei UI Light" w:eastAsia="Microsoft YaHei UI Light" w:hAnsi="Microsoft YaHei UI Light" w:hint="eastAsia"/>
        </w:rPr>
        <w:t>“上课监控”</w:t>
      </w:r>
    </w:p>
    <w:p w14:paraId="3BB44D61" w14:textId="77777777" w:rsidR="00D75DA6" w:rsidRDefault="00396562">
      <w:pPr>
        <w:pStyle w:val="af5"/>
        <w:ind w:left="784" w:firstLineChars="0" w:firstLine="0"/>
        <w:rPr>
          <w:rFonts w:ascii="Microsoft YaHei UI Light" w:eastAsia="Microsoft YaHei UI Light" w:hAnsi="Microsoft YaHei UI Light"/>
          <w:color w:val="FF0000"/>
        </w:rPr>
      </w:pPr>
      <w:r>
        <w:rPr>
          <w:rFonts w:ascii="Microsoft YaHei UI Light" w:eastAsia="Microsoft YaHei UI Light" w:hAnsi="Microsoft YaHei UI Light" w:hint="eastAsia"/>
          <w:color w:val="FF0000"/>
        </w:rPr>
        <w:t>注：新东方的监控页面链接，待后台为其建立起账号后提供。</w:t>
      </w:r>
    </w:p>
    <w:p w14:paraId="0F095B08" w14:textId="77777777" w:rsidR="00D75DA6" w:rsidRDefault="00D75DA6">
      <w:pPr>
        <w:pStyle w:val="af5"/>
        <w:ind w:left="784" w:firstLineChars="0" w:firstLine="0"/>
        <w:rPr>
          <w:rFonts w:ascii="Microsoft YaHei UI Light" w:eastAsia="Microsoft YaHei UI Light" w:hAnsi="Microsoft YaHei UI Light"/>
        </w:rPr>
      </w:pPr>
    </w:p>
    <w:p w14:paraId="74F5FEBF" w14:textId="77777777" w:rsidR="00D75DA6" w:rsidRDefault="00396562">
      <w:pPr>
        <w:pStyle w:val="af5"/>
        <w:numPr>
          <w:ilvl w:val="0"/>
          <w:numId w:val="19"/>
        </w:numPr>
        <w:ind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选择学校和班级</w:t>
      </w:r>
    </w:p>
    <w:p w14:paraId="1C3AD21C" w14:textId="77777777" w:rsidR="00D75DA6" w:rsidRDefault="00396562">
      <w:pPr>
        <w:pStyle w:val="af5"/>
        <w:ind w:left="784" w:firstLineChars="0" w:firstLine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在监控页面，首先选择要监控的学校（可以多选）：</w:t>
      </w:r>
    </w:p>
    <w:p w14:paraId="179B453B" w14:textId="77777777" w:rsidR="00D75DA6" w:rsidRDefault="00396562">
      <w:pPr>
        <w:pStyle w:val="af5"/>
        <w:ind w:left="784" w:firstLineChars="0" w:firstLine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/>
          <w:noProof/>
        </w:rPr>
        <w:lastRenderedPageBreak/>
        <w:drawing>
          <wp:inline distT="0" distB="0" distL="0" distR="0" wp14:anchorId="1480FC96" wp14:editId="3366B6F9">
            <wp:extent cx="3728085" cy="2549525"/>
            <wp:effectExtent l="0" t="0" r="571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9426" cy="255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9FBB" w14:textId="77777777" w:rsidR="00D75DA6" w:rsidRDefault="00D75DA6">
      <w:pPr>
        <w:pStyle w:val="af5"/>
        <w:ind w:left="784" w:firstLineChars="0" w:firstLine="0"/>
        <w:rPr>
          <w:rFonts w:ascii="Microsoft YaHei UI Light" w:eastAsia="Microsoft YaHei UI Light" w:hAnsi="Microsoft YaHei UI Light"/>
        </w:rPr>
      </w:pPr>
    </w:p>
    <w:p w14:paraId="4AEBA4B8" w14:textId="77777777" w:rsidR="00D75DA6" w:rsidRDefault="00396562">
      <w:pPr>
        <w:pStyle w:val="af5"/>
        <w:ind w:left="784" w:firstLineChars="0" w:firstLine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选择完毕后，可在外面空白处点击一下，关闭下拉列表，接下来选择要监控的班级（可以多选）：</w:t>
      </w:r>
    </w:p>
    <w:p w14:paraId="4D1B143D" w14:textId="77777777" w:rsidR="00D75DA6" w:rsidRDefault="00396562">
      <w:pPr>
        <w:pStyle w:val="af5"/>
        <w:ind w:left="784" w:firstLineChars="0" w:firstLine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/>
          <w:noProof/>
        </w:rPr>
        <w:drawing>
          <wp:inline distT="0" distB="0" distL="0" distR="0" wp14:anchorId="068635F1" wp14:editId="65D01CF7">
            <wp:extent cx="2827020" cy="21215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5413" cy="212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497E" w14:textId="77777777" w:rsidR="00D75DA6" w:rsidRDefault="00D75DA6">
      <w:pPr>
        <w:pStyle w:val="af5"/>
        <w:ind w:left="784" w:firstLineChars="0" w:firstLine="0"/>
        <w:rPr>
          <w:rFonts w:ascii="Microsoft YaHei UI Light" w:eastAsia="Microsoft YaHei UI Light" w:hAnsi="Microsoft YaHei UI Light"/>
        </w:rPr>
      </w:pPr>
    </w:p>
    <w:p w14:paraId="2AE43EBE" w14:textId="77777777" w:rsidR="00D75DA6" w:rsidRDefault="00396562">
      <w:pPr>
        <w:pStyle w:val="af5"/>
        <w:ind w:left="784" w:firstLineChars="0" w:firstLine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班级选择完毕后，下面就会显示出待监控</w:t>
      </w:r>
      <w:proofErr w:type="gramStart"/>
      <w:r>
        <w:rPr>
          <w:rFonts w:ascii="Microsoft YaHei UI Light" w:eastAsia="Microsoft YaHei UI Light" w:hAnsi="Microsoft YaHei UI Light" w:hint="eastAsia"/>
        </w:rPr>
        <w:t>的贝板列表</w:t>
      </w:r>
      <w:proofErr w:type="gramEnd"/>
      <w:r>
        <w:rPr>
          <w:rFonts w:ascii="Microsoft YaHei UI Light" w:eastAsia="Microsoft YaHei UI Light" w:hAnsi="Microsoft YaHei UI Light" w:hint="eastAsia"/>
        </w:rPr>
        <w:t>：</w:t>
      </w:r>
    </w:p>
    <w:p w14:paraId="1147BBF1" w14:textId="77777777" w:rsidR="00D75DA6" w:rsidRDefault="00396562">
      <w:pPr>
        <w:pStyle w:val="af5"/>
        <w:ind w:left="784" w:firstLineChars="0" w:firstLine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/>
          <w:noProof/>
        </w:rPr>
        <w:drawing>
          <wp:inline distT="0" distB="0" distL="0" distR="0" wp14:anchorId="7BF41554" wp14:editId="5DE34368">
            <wp:extent cx="5204460" cy="25552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9480" cy="255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D9E1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4A105199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监控列表的几点说明：</w:t>
      </w:r>
    </w:p>
    <w:p w14:paraId="6F1731A5" w14:textId="77777777" w:rsidR="00D75DA6" w:rsidRDefault="00396562">
      <w:pPr>
        <w:pStyle w:val="af5"/>
        <w:numPr>
          <w:ilvl w:val="0"/>
          <w:numId w:val="20"/>
        </w:numPr>
        <w:ind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lastRenderedPageBreak/>
        <w:t>某个班级初次开课前，看一下最近更新列，该列的含义是最近一次开机检查更新的时间，正常应该是这个时间要在用户</w:t>
      </w:r>
      <w:proofErr w:type="gramStart"/>
      <w:r>
        <w:rPr>
          <w:rFonts w:ascii="Microsoft YaHei UI Light" w:eastAsia="Microsoft YaHei UI Light" w:hAnsi="Microsoft YaHei UI Light" w:hint="eastAsia"/>
        </w:rPr>
        <w:t>收到贝板以后</w:t>
      </w:r>
      <w:proofErr w:type="gramEnd"/>
      <w:r>
        <w:rPr>
          <w:rFonts w:ascii="Microsoft YaHei UI Light" w:eastAsia="Microsoft YaHei UI Light" w:hAnsi="Microsoft YaHei UI Light" w:hint="eastAsia"/>
        </w:rPr>
        <w:t>，否则就说明用户收到贝板后没有开机或者没有配网（很大可能是没有配网）；</w:t>
      </w:r>
    </w:p>
    <w:p w14:paraId="67D889B0" w14:textId="77777777" w:rsidR="00D75DA6" w:rsidRDefault="00396562">
      <w:pPr>
        <w:pStyle w:val="af5"/>
        <w:numPr>
          <w:ilvl w:val="0"/>
          <w:numId w:val="20"/>
        </w:numPr>
        <w:ind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网络状态，表示</w:t>
      </w:r>
      <w:proofErr w:type="gramStart"/>
      <w:r>
        <w:rPr>
          <w:rFonts w:ascii="Microsoft YaHei UI Light" w:eastAsia="Microsoft YaHei UI Light" w:hAnsi="Microsoft YaHei UI Light" w:hint="eastAsia"/>
        </w:rPr>
        <w:t>用户贝板是不是</w:t>
      </w:r>
      <w:proofErr w:type="gramEnd"/>
      <w:r>
        <w:rPr>
          <w:rFonts w:ascii="Microsoft YaHei UI Light" w:eastAsia="Microsoft YaHei UI Light" w:hAnsi="Microsoft YaHei UI Light" w:hint="eastAsia"/>
        </w:rPr>
        <w:t>连接到了我们的服务器；</w:t>
      </w:r>
    </w:p>
    <w:p w14:paraId="792723CA" w14:textId="77777777" w:rsidR="00D75DA6" w:rsidRDefault="00396562">
      <w:pPr>
        <w:pStyle w:val="af5"/>
        <w:numPr>
          <w:ilvl w:val="0"/>
          <w:numId w:val="20"/>
        </w:numPr>
        <w:ind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断线次数，次数越多，表示用户家里网络状况越差，可能要重点关注；</w:t>
      </w:r>
    </w:p>
    <w:p w14:paraId="6D94EA13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04E4D81D" w14:textId="77777777" w:rsidR="00D75DA6" w:rsidRDefault="00396562">
      <w:pPr>
        <w:pStyle w:val="20"/>
        <w:ind w:left="567"/>
        <w:rPr>
          <w:rFonts w:ascii="Microsoft YaHei UI Light" w:eastAsia="Microsoft YaHei UI Light" w:hAnsi="Microsoft YaHei UI Light"/>
        </w:rPr>
      </w:pPr>
      <w:bookmarkStart w:id="23" w:name="_Toc49951886"/>
      <w:r>
        <w:rPr>
          <w:rFonts w:ascii="Microsoft YaHei UI Light" w:eastAsia="Microsoft YaHei UI Light" w:hAnsi="Microsoft YaHei UI Light" w:hint="eastAsia"/>
        </w:rPr>
        <w:t>老师</w:t>
      </w:r>
      <w:bookmarkEnd w:id="23"/>
    </w:p>
    <w:p w14:paraId="5A4371BA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老师要</w:t>
      </w:r>
      <w:proofErr w:type="gramStart"/>
      <w:r>
        <w:rPr>
          <w:rFonts w:ascii="Microsoft YaHei UI Light" w:eastAsia="Microsoft YaHei UI Light" w:hAnsi="Microsoft YaHei UI Light" w:hint="eastAsia"/>
        </w:rPr>
        <w:t>使用贝板上课</w:t>
      </w:r>
      <w:proofErr w:type="gramEnd"/>
      <w:r>
        <w:rPr>
          <w:rFonts w:ascii="Microsoft YaHei UI Light" w:eastAsia="Microsoft YaHei UI Light" w:hAnsi="Microsoft YaHei UI Light" w:hint="eastAsia"/>
        </w:rPr>
        <w:t>，总体流程步骤如下：</w:t>
      </w:r>
    </w:p>
    <w:p w14:paraId="686ED851" w14:textId="77777777" w:rsidR="00D75DA6" w:rsidRDefault="00396562">
      <w:pPr>
        <w:pStyle w:val="af5"/>
        <w:numPr>
          <w:ilvl w:val="0"/>
          <w:numId w:val="21"/>
        </w:numPr>
        <w:ind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老师用电脑登录到上课系统（参见</w:t>
      </w:r>
      <w:r>
        <w:rPr>
          <w:rFonts w:ascii="Microsoft YaHei UI Light" w:eastAsia="Microsoft YaHei UI Light" w:hAnsi="Microsoft YaHei UI Light" w:hint="eastAsia"/>
        </w:rPr>
        <w:t>2</w:t>
      </w:r>
      <w:r>
        <w:rPr>
          <w:rFonts w:ascii="Microsoft YaHei UI Light" w:eastAsia="Microsoft YaHei UI Light" w:hAnsi="Microsoft YaHei UI Light"/>
        </w:rPr>
        <w:t>.2.1</w:t>
      </w:r>
      <w:r>
        <w:rPr>
          <w:rFonts w:ascii="Microsoft YaHei UI Light" w:eastAsia="Microsoft YaHei UI Light" w:hAnsi="Microsoft YaHei UI Light" w:hint="eastAsia"/>
        </w:rPr>
        <w:t>节）；</w:t>
      </w:r>
    </w:p>
    <w:p w14:paraId="7F6D7CE7" w14:textId="77777777" w:rsidR="00D75DA6" w:rsidRDefault="00396562">
      <w:pPr>
        <w:pStyle w:val="af5"/>
        <w:ind w:left="784" w:firstLineChars="0" w:firstLine="0"/>
        <w:rPr>
          <w:rFonts w:ascii="Microsoft YaHei UI Light" w:eastAsia="Microsoft YaHei UI Light" w:hAnsi="Microsoft YaHei UI Light"/>
          <w:b/>
          <w:bCs/>
          <w:color w:val="FF0000"/>
        </w:rPr>
      </w:pPr>
      <w:r>
        <w:rPr>
          <w:rFonts w:ascii="Microsoft YaHei UI Light" w:eastAsia="Microsoft YaHei UI Light" w:hAnsi="Microsoft YaHei UI Light" w:hint="eastAsia"/>
          <w:b/>
          <w:bCs/>
          <w:color w:val="FF0000"/>
        </w:rPr>
        <w:t>注：上课时最好</w:t>
      </w:r>
      <w:proofErr w:type="gramStart"/>
      <w:r>
        <w:rPr>
          <w:rFonts w:ascii="Microsoft YaHei UI Light" w:eastAsia="Microsoft YaHei UI Light" w:hAnsi="Microsoft YaHei UI Light" w:hint="eastAsia"/>
          <w:b/>
          <w:bCs/>
          <w:color w:val="FF0000"/>
        </w:rPr>
        <w:t>使用谷歌浏览器</w:t>
      </w:r>
      <w:proofErr w:type="gramEnd"/>
      <w:r>
        <w:rPr>
          <w:rFonts w:ascii="Microsoft YaHei UI Light" w:eastAsia="Microsoft YaHei UI Light" w:hAnsi="Microsoft YaHei UI Light" w:hint="eastAsia"/>
          <w:b/>
          <w:bCs/>
          <w:color w:val="FF0000"/>
        </w:rPr>
        <w:t>。</w:t>
      </w:r>
    </w:p>
    <w:p w14:paraId="265DB630" w14:textId="77777777" w:rsidR="00D75DA6" w:rsidRDefault="00396562">
      <w:pPr>
        <w:pStyle w:val="af5"/>
        <w:numPr>
          <w:ilvl w:val="0"/>
          <w:numId w:val="21"/>
        </w:numPr>
        <w:ind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选择要上课的班级；</w:t>
      </w:r>
    </w:p>
    <w:p w14:paraId="7423041C" w14:textId="77777777" w:rsidR="00D75DA6" w:rsidRDefault="00396562">
      <w:pPr>
        <w:pStyle w:val="af5"/>
        <w:numPr>
          <w:ilvl w:val="0"/>
          <w:numId w:val="21"/>
        </w:numPr>
        <w:ind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对于面授课模式，老师把所有</w:t>
      </w:r>
      <w:proofErr w:type="gramStart"/>
      <w:r>
        <w:rPr>
          <w:rFonts w:ascii="Microsoft YaHei UI Light" w:eastAsia="Microsoft YaHei UI Light" w:hAnsi="Microsoft YaHei UI Light" w:hint="eastAsia"/>
        </w:rPr>
        <w:t>的贝板开机</w:t>
      </w:r>
      <w:proofErr w:type="gramEnd"/>
      <w:r>
        <w:rPr>
          <w:rFonts w:ascii="Microsoft YaHei UI Light" w:eastAsia="Microsoft YaHei UI Light" w:hAnsi="Microsoft YaHei UI Light" w:hint="eastAsia"/>
        </w:rPr>
        <w:t>，把“老师云卡”放在每一</w:t>
      </w:r>
      <w:r>
        <w:rPr>
          <w:rFonts w:ascii="Microsoft YaHei UI Light" w:eastAsia="Microsoft YaHei UI Light" w:hAnsi="Microsoft YaHei UI Light" w:hint="eastAsia"/>
        </w:rPr>
        <w:t>个贝板上、切换</w:t>
      </w:r>
      <w:proofErr w:type="gramStart"/>
      <w:r>
        <w:rPr>
          <w:rFonts w:ascii="Microsoft YaHei UI Light" w:eastAsia="Microsoft YaHei UI Light" w:hAnsi="Microsoft YaHei UI Light" w:hint="eastAsia"/>
        </w:rPr>
        <w:t>该贝板</w:t>
      </w:r>
      <w:proofErr w:type="gramEnd"/>
      <w:r>
        <w:rPr>
          <w:rFonts w:ascii="Microsoft YaHei UI Light" w:eastAsia="Microsoft YaHei UI Light" w:hAnsi="Microsoft YaHei UI Light" w:hint="eastAsia"/>
        </w:rPr>
        <w:t>到上课模式；</w:t>
      </w:r>
    </w:p>
    <w:p w14:paraId="7E619A9B" w14:textId="77777777" w:rsidR="00D75DA6" w:rsidRDefault="00396562">
      <w:pPr>
        <w:pStyle w:val="af5"/>
        <w:ind w:left="784" w:firstLineChars="0" w:firstLine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直播</w:t>
      </w:r>
      <w:proofErr w:type="gramStart"/>
      <w:r>
        <w:rPr>
          <w:rFonts w:ascii="Microsoft YaHei UI Light" w:eastAsia="Microsoft YaHei UI Light" w:hAnsi="Microsoft YaHei UI Light" w:hint="eastAsia"/>
        </w:rPr>
        <w:t>课模式</w:t>
      </w:r>
      <w:r>
        <w:rPr>
          <w:rFonts w:ascii="Microsoft YaHei UI Light" w:eastAsia="Microsoft YaHei UI Light" w:hAnsi="Microsoft YaHei UI Light" w:hint="eastAsia"/>
        </w:rPr>
        <w:t>非</w:t>
      </w:r>
      <w:proofErr w:type="gramEnd"/>
      <w:r>
        <w:rPr>
          <w:rFonts w:ascii="Microsoft YaHei UI Light" w:eastAsia="Microsoft YaHei UI Light" w:hAnsi="Microsoft YaHei UI Light" w:hint="eastAsia"/>
        </w:rPr>
        <w:t>面授课</w:t>
      </w:r>
      <w:r>
        <w:rPr>
          <w:rFonts w:ascii="Microsoft YaHei UI Light" w:eastAsia="Microsoft YaHei UI Light" w:hAnsi="Microsoft YaHei UI Light" w:hint="eastAsia"/>
        </w:rPr>
        <w:t>可跳过此步骤。</w:t>
      </w:r>
    </w:p>
    <w:p w14:paraId="01753701" w14:textId="77777777" w:rsidR="00D75DA6" w:rsidRDefault="00396562">
      <w:pPr>
        <w:pStyle w:val="af5"/>
        <w:numPr>
          <w:ilvl w:val="0"/>
          <w:numId w:val="21"/>
        </w:numPr>
        <w:ind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在电脑端，在上课系统中完成对上课学生的点名；</w:t>
      </w:r>
    </w:p>
    <w:p w14:paraId="08CBDD3C" w14:textId="77777777" w:rsidR="00D75DA6" w:rsidRDefault="00396562">
      <w:pPr>
        <w:pStyle w:val="af5"/>
        <w:numPr>
          <w:ilvl w:val="0"/>
          <w:numId w:val="21"/>
        </w:numPr>
        <w:ind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在电脑端、在上课系统中根据课表选择要上的课程；</w:t>
      </w:r>
    </w:p>
    <w:p w14:paraId="0FF2FF4C" w14:textId="77777777" w:rsidR="00D75DA6" w:rsidRDefault="00396562">
      <w:pPr>
        <w:pStyle w:val="af5"/>
        <w:numPr>
          <w:ilvl w:val="0"/>
          <w:numId w:val="21"/>
        </w:numPr>
        <w:ind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上课过程中，在电脑端、在页面上控制贝板，查看学生游戏进度；</w:t>
      </w:r>
    </w:p>
    <w:p w14:paraId="7838C3EF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34C1AEA9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下面按照顺序说明每一步如何操作。</w:t>
      </w:r>
    </w:p>
    <w:p w14:paraId="05564AD0" w14:textId="77777777" w:rsidR="00D75DA6" w:rsidRDefault="00396562">
      <w:pPr>
        <w:pStyle w:val="3"/>
        <w:spacing w:beforeLines="50" w:before="156" w:afterLines="50" w:after="156" w:line="0" w:lineRule="atLeast"/>
        <w:ind w:left="567"/>
        <w:rPr>
          <w:rFonts w:ascii="Microsoft YaHei UI Light" w:eastAsia="Microsoft YaHei UI Light" w:hAnsi="Microsoft YaHei UI Light"/>
        </w:rPr>
      </w:pPr>
      <w:bookmarkStart w:id="24" w:name="_Toc49951887"/>
      <w:proofErr w:type="gramStart"/>
      <w:r>
        <w:rPr>
          <w:rFonts w:ascii="Microsoft YaHei UI Light" w:eastAsia="Microsoft YaHei UI Light" w:hAnsi="Microsoft YaHei UI Light" w:hint="eastAsia"/>
        </w:rPr>
        <w:t>切换贝板模式</w:t>
      </w:r>
      <w:bookmarkEnd w:id="24"/>
      <w:proofErr w:type="gramEnd"/>
    </w:p>
    <w:p w14:paraId="5A80B0A1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  <w:color w:val="FF0000"/>
        </w:rPr>
      </w:pPr>
      <w:r>
        <w:rPr>
          <w:rFonts w:ascii="Microsoft YaHei UI Light" w:eastAsia="Microsoft YaHei UI Light" w:hAnsi="Microsoft YaHei UI Light" w:hint="eastAsia"/>
          <w:color w:val="FF0000"/>
        </w:rPr>
        <w:t>注：</w:t>
      </w:r>
      <w:proofErr w:type="gramStart"/>
      <w:r>
        <w:rPr>
          <w:rFonts w:ascii="Microsoft YaHei UI Light" w:eastAsia="Microsoft YaHei UI Light" w:hAnsi="Microsoft YaHei UI Light" w:hint="eastAsia"/>
          <w:color w:val="FF0000"/>
        </w:rPr>
        <w:t>仅面授课</w:t>
      </w:r>
      <w:proofErr w:type="gramEnd"/>
      <w:r>
        <w:rPr>
          <w:rFonts w:ascii="Microsoft YaHei UI Light" w:eastAsia="Microsoft YaHei UI Light" w:hAnsi="Microsoft YaHei UI Light" w:hint="eastAsia"/>
          <w:color w:val="FF0000"/>
        </w:rPr>
        <w:t>需要本节的操作。</w:t>
      </w:r>
    </w:p>
    <w:p w14:paraId="1604EAA1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55A9E9AB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老师操作如下：</w:t>
      </w:r>
    </w:p>
    <w:p w14:paraId="72763463" w14:textId="77777777" w:rsidR="00D75DA6" w:rsidRDefault="00396562">
      <w:pPr>
        <w:pStyle w:val="af5"/>
        <w:numPr>
          <w:ilvl w:val="0"/>
          <w:numId w:val="22"/>
        </w:numPr>
        <w:ind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把所有上课</w:t>
      </w:r>
      <w:proofErr w:type="gramStart"/>
      <w:r>
        <w:rPr>
          <w:rFonts w:ascii="Microsoft YaHei UI Light" w:eastAsia="Microsoft YaHei UI Light" w:hAnsi="Microsoft YaHei UI Light" w:hint="eastAsia"/>
        </w:rPr>
        <w:t>用贝板开机</w:t>
      </w:r>
      <w:proofErr w:type="gramEnd"/>
      <w:r>
        <w:rPr>
          <w:rFonts w:ascii="Microsoft YaHei UI Light" w:eastAsia="Microsoft YaHei UI Light" w:hAnsi="Microsoft YaHei UI Light" w:hint="eastAsia"/>
        </w:rPr>
        <w:t>，确保联网；</w:t>
      </w:r>
    </w:p>
    <w:p w14:paraId="3BC4B00D" w14:textId="77777777" w:rsidR="00D75DA6" w:rsidRDefault="00396562">
      <w:pPr>
        <w:pStyle w:val="af5"/>
        <w:numPr>
          <w:ilvl w:val="0"/>
          <w:numId w:val="22"/>
        </w:numPr>
        <w:ind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将</w:t>
      </w:r>
      <w:proofErr w:type="gramStart"/>
      <w:r>
        <w:rPr>
          <w:rFonts w:ascii="Microsoft YaHei UI Light" w:eastAsia="Microsoft YaHei UI Light" w:hAnsi="Microsoft YaHei UI Light" w:hint="eastAsia"/>
        </w:rPr>
        <w:t>老师云卡依次</w:t>
      </w:r>
      <w:proofErr w:type="gramEnd"/>
      <w:r>
        <w:rPr>
          <w:rFonts w:ascii="Microsoft YaHei UI Light" w:eastAsia="Microsoft YaHei UI Light" w:hAnsi="Microsoft YaHei UI Light" w:hint="eastAsia"/>
        </w:rPr>
        <w:t>在每台贝板上放置一下，</w:t>
      </w:r>
      <w:proofErr w:type="gramStart"/>
      <w:r>
        <w:rPr>
          <w:rFonts w:ascii="Microsoft YaHei UI Light" w:eastAsia="Microsoft YaHei UI Light" w:hAnsi="Microsoft YaHei UI Light" w:hint="eastAsia"/>
        </w:rPr>
        <w:t>将贝板切换到</w:t>
      </w:r>
      <w:proofErr w:type="gramEnd"/>
      <w:r>
        <w:rPr>
          <w:rFonts w:ascii="Microsoft YaHei UI Light" w:eastAsia="Microsoft YaHei UI Light" w:hAnsi="Microsoft YaHei UI Light" w:hint="eastAsia"/>
        </w:rPr>
        <w:t>点名模式；</w:t>
      </w:r>
    </w:p>
    <w:p w14:paraId="03A2C6C2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16AFA066" w14:textId="77777777" w:rsidR="00D75DA6" w:rsidRDefault="00396562">
      <w:pPr>
        <w:pStyle w:val="3"/>
        <w:spacing w:beforeLines="50" w:before="156" w:afterLines="50" w:after="156" w:line="0" w:lineRule="atLeast"/>
        <w:ind w:left="567"/>
        <w:rPr>
          <w:rFonts w:ascii="Microsoft YaHei UI Light" w:eastAsia="Microsoft YaHei UI Light" w:hAnsi="Microsoft YaHei UI Light"/>
        </w:rPr>
      </w:pPr>
      <w:bookmarkStart w:id="25" w:name="_Toc49951888"/>
      <w:r>
        <w:rPr>
          <w:rFonts w:ascii="Microsoft YaHei UI Light" w:eastAsia="Microsoft YaHei UI Light" w:hAnsi="Microsoft YaHei UI Light" w:hint="eastAsia"/>
        </w:rPr>
        <w:t>登录系统</w:t>
      </w:r>
      <w:bookmarkEnd w:id="25"/>
    </w:p>
    <w:p w14:paraId="6AA92B10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参见</w:t>
      </w:r>
      <w:r>
        <w:rPr>
          <w:rFonts w:ascii="Microsoft YaHei UI Light" w:eastAsia="Microsoft YaHei UI Light" w:hAnsi="Microsoft YaHei UI Light" w:hint="eastAsia"/>
        </w:rPr>
        <w:t>2</w:t>
      </w:r>
      <w:r>
        <w:rPr>
          <w:rFonts w:ascii="Microsoft YaHei UI Light" w:eastAsia="Microsoft YaHei UI Light" w:hAnsi="Microsoft YaHei UI Light"/>
        </w:rPr>
        <w:t>.2.</w:t>
      </w:r>
      <w:r>
        <w:rPr>
          <w:rFonts w:ascii="Microsoft YaHei UI Light" w:eastAsia="Microsoft YaHei UI Light" w:hAnsi="Microsoft YaHei UI Light" w:hint="eastAsia"/>
        </w:rPr>
        <w:t>1</w:t>
      </w:r>
      <w:r>
        <w:rPr>
          <w:rFonts w:ascii="Microsoft YaHei UI Light" w:eastAsia="Microsoft YaHei UI Light" w:hAnsi="Microsoft YaHei UI Light" w:hint="eastAsia"/>
        </w:rPr>
        <w:t>节。</w:t>
      </w:r>
    </w:p>
    <w:p w14:paraId="76E605FC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  <w:b/>
          <w:bCs/>
          <w:color w:val="FF0000"/>
        </w:rPr>
        <w:t>注：上课时最好</w:t>
      </w:r>
      <w:proofErr w:type="gramStart"/>
      <w:r>
        <w:rPr>
          <w:rFonts w:ascii="Microsoft YaHei UI Light" w:eastAsia="Microsoft YaHei UI Light" w:hAnsi="Microsoft YaHei UI Light" w:hint="eastAsia"/>
          <w:b/>
          <w:bCs/>
          <w:color w:val="FF0000"/>
        </w:rPr>
        <w:t>使用谷歌浏览器</w:t>
      </w:r>
      <w:proofErr w:type="gramEnd"/>
      <w:r>
        <w:rPr>
          <w:rFonts w:ascii="Microsoft YaHei UI Light" w:eastAsia="Microsoft YaHei UI Light" w:hAnsi="Microsoft YaHei UI Light" w:hint="eastAsia"/>
          <w:b/>
          <w:bCs/>
          <w:color w:val="FF0000"/>
        </w:rPr>
        <w:t>。</w:t>
      </w:r>
    </w:p>
    <w:p w14:paraId="71809A71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6DB1D1AA" w14:textId="77777777" w:rsidR="00D75DA6" w:rsidRDefault="00396562">
      <w:pPr>
        <w:pStyle w:val="3"/>
        <w:spacing w:beforeLines="50" w:before="156" w:afterLines="50" w:after="156" w:line="0" w:lineRule="atLeast"/>
        <w:ind w:left="567"/>
        <w:rPr>
          <w:rFonts w:ascii="Microsoft YaHei UI Light" w:eastAsia="Microsoft YaHei UI Light" w:hAnsi="Microsoft YaHei UI Light"/>
        </w:rPr>
      </w:pPr>
      <w:bookmarkStart w:id="26" w:name="_Toc49951889"/>
      <w:r>
        <w:rPr>
          <w:rFonts w:ascii="Microsoft YaHei UI Light" w:eastAsia="Microsoft YaHei UI Light" w:hAnsi="Microsoft YaHei UI Light" w:hint="eastAsia"/>
        </w:rPr>
        <w:t>选择操作模式</w:t>
      </w:r>
      <w:bookmarkEnd w:id="26"/>
    </w:p>
    <w:p w14:paraId="59C56742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老师登录后显示如下页面：</w:t>
      </w:r>
    </w:p>
    <w:p w14:paraId="05173C9A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noProof/>
        </w:rPr>
        <w:lastRenderedPageBreak/>
        <w:drawing>
          <wp:inline distT="0" distB="0" distL="0" distR="0" wp14:anchorId="729DCB6A" wp14:editId="2A918B29">
            <wp:extent cx="4092575" cy="2080260"/>
            <wp:effectExtent l="0" t="0" r="317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1833" cy="21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8974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2FB2191C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在这个页面选择“我要上课”，进入选择班级页面。</w:t>
      </w:r>
    </w:p>
    <w:p w14:paraId="5E7A0536" w14:textId="77777777" w:rsidR="00D75DA6" w:rsidRDefault="00396562">
      <w:pPr>
        <w:pStyle w:val="3"/>
        <w:spacing w:beforeLines="50" w:before="156" w:afterLines="50" w:after="156" w:line="0" w:lineRule="atLeast"/>
        <w:ind w:left="567"/>
        <w:rPr>
          <w:rFonts w:ascii="Microsoft YaHei UI Light" w:eastAsia="Microsoft YaHei UI Light" w:hAnsi="Microsoft YaHei UI Light"/>
        </w:rPr>
      </w:pPr>
      <w:bookmarkStart w:id="27" w:name="_Toc49951890"/>
      <w:r>
        <w:rPr>
          <w:rFonts w:ascii="Microsoft YaHei UI Light" w:eastAsia="Microsoft YaHei UI Light" w:hAnsi="Microsoft YaHei UI Light" w:hint="eastAsia"/>
        </w:rPr>
        <w:t>选择班级</w:t>
      </w:r>
      <w:bookmarkEnd w:id="27"/>
    </w:p>
    <w:p w14:paraId="0A26D1BF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选择班级页面大致如下：</w:t>
      </w:r>
    </w:p>
    <w:p w14:paraId="0E4939CC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noProof/>
        </w:rPr>
        <w:drawing>
          <wp:inline distT="0" distB="0" distL="0" distR="0" wp14:anchorId="2C945BDE" wp14:editId="5295216C">
            <wp:extent cx="2333625" cy="3540125"/>
            <wp:effectExtent l="0" t="0" r="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7389" cy="354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FD6F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34195940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这个页面只有当前老师的班级，老师在这个页面选择自己要上课的班级，然后面授课进入下一节“点名”，直播课</w:t>
      </w:r>
      <w:r>
        <w:rPr>
          <w:rFonts w:ascii="Microsoft YaHei UI Light" w:eastAsia="Microsoft YaHei UI Light" w:hAnsi="Microsoft YaHei UI Light" w:hint="eastAsia"/>
        </w:rPr>
        <w:t>（</w:t>
      </w:r>
      <w:r>
        <w:rPr>
          <w:rFonts w:ascii="Microsoft YaHei UI Light" w:eastAsia="Microsoft YaHei UI Light" w:hAnsi="Microsoft YaHei UI Light" w:hint="eastAsia"/>
        </w:rPr>
        <w:t>非面授模式</w:t>
      </w:r>
      <w:r>
        <w:rPr>
          <w:rFonts w:ascii="Microsoft YaHei UI Light" w:eastAsia="Microsoft YaHei UI Light" w:hAnsi="Microsoft YaHei UI Light" w:hint="eastAsia"/>
        </w:rPr>
        <w:t>）</w:t>
      </w:r>
      <w:r>
        <w:rPr>
          <w:rFonts w:ascii="Microsoft YaHei UI Light" w:eastAsia="Microsoft YaHei UI Light" w:hAnsi="Microsoft YaHei UI Light" w:hint="eastAsia"/>
        </w:rPr>
        <w:t>进入</w:t>
      </w:r>
      <w:r>
        <w:rPr>
          <w:rFonts w:ascii="Microsoft YaHei UI Light" w:eastAsia="Microsoft YaHei UI Light" w:hAnsi="Microsoft YaHei UI Light" w:hint="eastAsia"/>
        </w:rPr>
        <w:t>3</w:t>
      </w:r>
      <w:r>
        <w:rPr>
          <w:rFonts w:ascii="Microsoft YaHei UI Light" w:eastAsia="Microsoft YaHei UI Light" w:hAnsi="Microsoft YaHei UI Light"/>
        </w:rPr>
        <w:t>.2.6</w:t>
      </w:r>
      <w:r>
        <w:rPr>
          <w:rFonts w:ascii="Microsoft YaHei UI Light" w:eastAsia="Microsoft YaHei UI Light" w:hAnsi="Microsoft YaHei UI Light" w:hint="eastAsia"/>
        </w:rPr>
        <w:t>节“选择课表”。</w:t>
      </w:r>
    </w:p>
    <w:p w14:paraId="4B81C27E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4C0F383C" w14:textId="77777777" w:rsidR="00D75DA6" w:rsidRDefault="00396562">
      <w:pPr>
        <w:pStyle w:val="3"/>
        <w:spacing w:beforeLines="50" w:before="156" w:afterLines="50" w:after="156" w:line="0" w:lineRule="atLeast"/>
        <w:ind w:left="567"/>
        <w:rPr>
          <w:rFonts w:ascii="Microsoft YaHei UI Light" w:eastAsia="Microsoft YaHei UI Light" w:hAnsi="Microsoft YaHei UI Light"/>
        </w:rPr>
      </w:pPr>
      <w:bookmarkStart w:id="28" w:name="_Toc49951891"/>
      <w:r>
        <w:rPr>
          <w:rFonts w:ascii="Microsoft YaHei UI Light" w:eastAsia="Microsoft YaHei UI Light" w:hAnsi="Microsoft YaHei UI Light" w:hint="eastAsia"/>
        </w:rPr>
        <w:t>点名</w:t>
      </w:r>
      <w:bookmarkEnd w:id="28"/>
    </w:p>
    <w:p w14:paraId="7EED352D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注：</w:t>
      </w:r>
      <w:proofErr w:type="gramStart"/>
      <w:r>
        <w:rPr>
          <w:rFonts w:ascii="Microsoft YaHei UI Light" w:eastAsia="Microsoft YaHei UI Light" w:hAnsi="Microsoft YaHei UI Light" w:hint="eastAsia"/>
        </w:rPr>
        <w:t>仅面授课</w:t>
      </w:r>
      <w:proofErr w:type="gramEnd"/>
      <w:r>
        <w:rPr>
          <w:rFonts w:ascii="Microsoft YaHei UI Light" w:eastAsia="Microsoft YaHei UI Light" w:hAnsi="Microsoft YaHei UI Light" w:hint="eastAsia"/>
        </w:rPr>
        <w:t>有此步骤。</w:t>
      </w:r>
    </w:p>
    <w:p w14:paraId="6D1E0850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3431E6C4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lastRenderedPageBreak/>
        <w:t>点名页面大致如下：</w:t>
      </w:r>
    </w:p>
    <w:p w14:paraId="796EB0DC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/>
          <w:noProof/>
        </w:rPr>
        <w:drawing>
          <wp:inline distT="0" distB="0" distL="0" distR="0" wp14:anchorId="3E301AE7" wp14:editId="5684F49F">
            <wp:extent cx="2765425" cy="275463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8338" cy="276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E8F3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2D8C8407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老师根据页面上的提示进行操作，完成点名操作。</w:t>
      </w:r>
    </w:p>
    <w:p w14:paraId="02B1BA8B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774E0A3C" w14:textId="77777777" w:rsidR="00D75DA6" w:rsidRDefault="00396562">
      <w:pPr>
        <w:pStyle w:val="3"/>
        <w:spacing w:beforeLines="50" w:before="156" w:afterLines="50" w:after="156" w:line="0" w:lineRule="atLeast"/>
        <w:ind w:left="567"/>
        <w:rPr>
          <w:rFonts w:ascii="Microsoft YaHei UI Light" w:eastAsia="Microsoft YaHei UI Light" w:hAnsi="Microsoft YaHei UI Light"/>
        </w:rPr>
      </w:pPr>
      <w:bookmarkStart w:id="29" w:name="_Toc49951892"/>
      <w:r>
        <w:rPr>
          <w:rFonts w:ascii="Microsoft YaHei UI Light" w:eastAsia="Microsoft YaHei UI Light" w:hAnsi="Microsoft YaHei UI Light" w:hint="eastAsia"/>
        </w:rPr>
        <w:t>选择课表</w:t>
      </w:r>
      <w:bookmarkEnd w:id="29"/>
    </w:p>
    <w:p w14:paraId="07EB924B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点名完成，老师从课表中选择本节课要用到的课表，页面如下：</w:t>
      </w:r>
    </w:p>
    <w:p w14:paraId="7358006A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noProof/>
        </w:rPr>
        <w:drawing>
          <wp:inline distT="0" distB="0" distL="0" distR="0" wp14:anchorId="45A95665" wp14:editId="0C644A58">
            <wp:extent cx="2727325" cy="341693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35374" cy="34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D30E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43F16CF8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选择好课表后，就进入到上课页面了。</w:t>
      </w:r>
    </w:p>
    <w:p w14:paraId="1FEE385E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10F53290" w14:textId="77777777" w:rsidR="00D75DA6" w:rsidRDefault="00396562">
      <w:pPr>
        <w:pStyle w:val="3"/>
        <w:spacing w:beforeLines="50" w:before="156" w:afterLines="50" w:after="156" w:line="0" w:lineRule="atLeast"/>
        <w:ind w:left="567"/>
        <w:rPr>
          <w:rFonts w:ascii="Microsoft YaHei UI Light" w:eastAsia="Microsoft YaHei UI Light" w:hAnsi="Microsoft YaHei UI Light"/>
        </w:rPr>
      </w:pPr>
      <w:bookmarkStart w:id="30" w:name="_Toc49951893"/>
      <w:r>
        <w:rPr>
          <w:rFonts w:ascii="Microsoft YaHei UI Light" w:eastAsia="Microsoft YaHei UI Light" w:hAnsi="Microsoft YaHei UI Light" w:hint="eastAsia"/>
        </w:rPr>
        <w:lastRenderedPageBreak/>
        <w:t>上课</w:t>
      </w:r>
      <w:bookmarkEnd w:id="30"/>
    </w:p>
    <w:p w14:paraId="29A16B92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上课页面大致如下：</w:t>
      </w:r>
    </w:p>
    <w:p w14:paraId="30A88ECA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noProof/>
        </w:rPr>
        <w:drawing>
          <wp:inline distT="0" distB="0" distL="0" distR="0" wp14:anchorId="7E84C9C9" wp14:editId="473E3096">
            <wp:extent cx="2797175" cy="3135630"/>
            <wp:effectExtent l="0" t="0" r="3175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7593" cy="314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B18D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76FA43B6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在这个页面：</w:t>
      </w:r>
    </w:p>
    <w:p w14:paraId="7A04A6FB" w14:textId="77777777" w:rsidR="00D75DA6" w:rsidRDefault="00396562">
      <w:pPr>
        <w:pStyle w:val="af5"/>
        <w:numPr>
          <w:ilvl w:val="0"/>
          <w:numId w:val="23"/>
        </w:numPr>
        <w:ind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老师可以给全部学生出题，也可以单独给某个学生出题；</w:t>
      </w:r>
    </w:p>
    <w:p w14:paraId="1F86F3C8" w14:textId="77777777" w:rsidR="00D75DA6" w:rsidRDefault="00396562">
      <w:pPr>
        <w:pStyle w:val="af5"/>
        <w:numPr>
          <w:ilvl w:val="0"/>
          <w:numId w:val="23"/>
        </w:numPr>
        <w:ind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老师可以实时看到每一轮的答题情况；</w:t>
      </w:r>
    </w:p>
    <w:p w14:paraId="1742F83B" w14:textId="77777777" w:rsidR="00D75DA6" w:rsidRDefault="00396562">
      <w:pPr>
        <w:pStyle w:val="af5"/>
        <w:numPr>
          <w:ilvl w:val="0"/>
          <w:numId w:val="23"/>
        </w:numPr>
        <w:ind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点击学生头像，可以看到该学生每一轮的答题详情；</w:t>
      </w:r>
    </w:p>
    <w:p w14:paraId="7F39A83A" w14:textId="77777777" w:rsidR="00D75DA6" w:rsidRDefault="00396562">
      <w:pPr>
        <w:pStyle w:val="af5"/>
        <w:numPr>
          <w:ilvl w:val="0"/>
          <w:numId w:val="23"/>
        </w:numPr>
        <w:ind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点击下课按钮，则</w:t>
      </w:r>
      <w:proofErr w:type="gramStart"/>
      <w:r>
        <w:rPr>
          <w:rFonts w:ascii="Microsoft YaHei UI Light" w:eastAsia="Microsoft YaHei UI Light" w:hAnsi="Microsoft YaHei UI Light" w:hint="eastAsia"/>
        </w:rPr>
        <w:t>所有贝板退出</w:t>
      </w:r>
      <w:proofErr w:type="gramEnd"/>
      <w:r>
        <w:rPr>
          <w:rFonts w:ascii="Microsoft YaHei UI Light" w:eastAsia="Microsoft YaHei UI Light" w:hAnsi="Microsoft YaHei UI Light" w:hint="eastAsia"/>
        </w:rPr>
        <w:t>上课模式，返回自由模式；</w:t>
      </w:r>
    </w:p>
    <w:p w14:paraId="61F7AD22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75B9D920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出题操作：</w:t>
      </w:r>
    </w:p>
    <w:p w14:paraId="75CB906A" w14:textId="77777777" w:rsidR="00D75DA6" w:rsidRDefault="00396562">
      <w:pPr>
        <w:pStyle w:val="af5"/>
        <w:numPr>
          <w:ilvl w:val="0"/>
          <w:numId w:val="24"/>
        </w:numPr>
        <w:ind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老师点击“出题”按钮，弹出如下窗口：</w:t>
      </w:r>
    </w:p>
    <w:p w14:paraId="1D703303" w14:textId="77777777" w:rsidR="00D75DA6" w:rsidRDefault="00396562">
      <w:pPr>
        <w:pStyle w:val="af5"/>
        <w:ind w:left="784" w:firstLineChars="0" w:firstLine="0"/>
        <w:rPr>
          <w:rFonts w:ascii="Microsoft YaHei UI Light" w:eastAsia="Microsoft YaHei UI Light" w:hAnsi="Microsoft YaHei UI Light"/>
        </w:rPr>
      </w:pPr>
      <w:r>
        <w:rPr>
          <w:noProof/>
        </w:rPr>
        <w:drawing>
          <wp:inline distT="0" distB="0" distL="0" distR="0" wp14:anchorId="37DABB0A" wp14:editId="5D465296">
            <wp:extent cx="3081655" cy="1934210"/>
            <wp:effectExtent l="0" t="0" r="4445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87374" cy="193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C158" w14:textId="77777777" w:rsidR="00D75DA6" w:rsidRDefault="00396562">
      <w:pPr>
        <w:pStyle w:val="af5"/>
        <w:numPr>
          <w:ilvl w:val="0"/>
          <w:numId w:val="24"/>
        </w:numPr>
        <w:ind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不同游戏的轮次和题目都是不一样的，弹出的窗口会显示当前游戏可以出题的轮次，以及每一轮次的题目名称，老师根据上课的实际需要，选择适当的轮次，然后点击</w:t>
      </w:r>
      <w:r>
        <w:rPr>
          <w:rFonts w:ascii="Microsoft YaHei UI Light" w:eastAsia="Microsoft YaHei UI Light" w:hAnsi="Microsoft YaHei UI Light" w:hint="eastAsia"/>
        </w:rPr>
        <w:t xml:space="preserve"> </w:t>
      </w:r>
      <w:r>
        <w:rPr>
          <w:rFonts w:ascii="Microsoft YaHei UI Light" w:eastAsia="Microsoft YaHei UI Light" w:hAnsi="Microsoft YaHei UI Light" w:hint="eastAsia"/>
        </w:rPr>
        <w:t>“确认出题”按钮即可；</w:t>
      </w:r>
    </w:p>
    <w:p w14:paraId="65434334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60761401" w14:textId="77777777" w:rsidR="00D75DA6" w:rsidRDefault="00396562">
      <w:pPr>
        <w:pStyle w:val="3"/>
        <w:spacing w:beforeLines="50" w:before="156" w:afterLines="50" w:after="156" w:line="0" w:lineRule="atLeast"/>
        <w:ind w:left="567"/>
        <w:rPr>
          <w:rFonts w:ascii="Microsoft YaHei UI Light" w:eastAsia="Microsoft YaHei UI Light" w:hAnsi="Microsoft YaHei UI Light"/>
        </w:rPr>
      </w:pPr>
      <w:bookmarkStart w:id="31" w:name="_Toc49951894"/>
      <w:r>
        <w:rPr>
          <w:rFonts w:ascii="Microsoft YaHei UI Light" w:eastAsia="Microsoft YaHei UI Light" w:hAnsi="Microsoft YaHei UI Light" w:hint="eastAsia"/>
        </w:rPr>
        <w:lastRenderedPageBreak/>
        <w:t>下课</w:t>
      </w:r>
      <w:bookmarkEnd w:id="31"/>
    </w:p>
    <w:p w14:paraId="2CEA5CB5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一节课结束后，在页面上点击下课按钮，待提示信息显示完毕后，会自动关闭上课的页面。</w:t>
      </w:r>
    </w:p>
    <w:p w14:paraId="35F34646" w14:textId="77777777" w:rsidR="00D75DA6" w:rsidRDefault="00396562">
      <w:pPr>
        <w:pStyle w:val="20"/>
        <w:ind w:left="567"/>
        <w:rPr>
          <w:rFonts w:ascii="Microsoft YaHei UI Light" w:eastAsia="Microsoft YaHei UI Light" w:hAnsi="Microsoft YaHei UI Light"/>
        </w:rPr>
      </w:pPr>
      <w:bookmarkStart w:id="32" w:name="_Toc49951895"/>
      <w:r>
        <w:rPr>
          <w:rFonts w:ascii="Microsoft YaHei UI Light" w:eastAsia="Microsoft YaHei UI Light" w:hAnsi="Microsoft YaHei UI Light" w:hint="eastAsia"/>
        </w:rPr>
        <w:t>学生和家长</w:t>
      </w:r>
      <w:bookmarkEnd w:id="32"/>
    </w:p>
    <w:p w14:paraId="50DBBFF3" w14:textId="77777777" w:rsidR="00D75DA6" w:rsidRDefault="00396562">
      <w:pPr>
        <w:pStyle w:val="3"/>
        <w:spacing w:beforeLines="50" w:before="156" w:afterLines="50" w:after="156" w:line="0" w:lineRule="atLeast"/>
        <w:ind w:left="567"/>
        <w:rPr>
          <w:rFonts w:ascii="Microsoft YaHei UI Light" w:eastAsia="Microsoft YaHei UI Light" w:hAnsi="Microsoft YaHei UI Light"/>
        </w:rPr>
      </w:pPr>
      <w:bookmarkStart w:id="33" w:name="_Toc49951896"/>
      <w:r>
        <w:rPr>
          <w:rFonts w:ascii="Microsoft YaHei UI Light" w:eastAsia="Microsoft YaHei UI Light" w:hAnsi="Microsoft YaHei UI Light" w:hint="eastAsia"/>
        </w:rPr>
        <w:t>直播课</w:t>
      </w:r>
      <w:bookmarkEnd w:id="33"/>
    </w:p>
    <w:p w14:paraId="195FA2EC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上课前，</w:t>
      </w:r>
      <w:proofErr w:type="gramStart"/>
      <w:r>
        <w:rPr>
          <w:rFonts w:ascii="Microsoft YaHei UI Light" w:eastAsia="Microsoft YaHei UI Light" w:hAnsi="Microsoft YaHei UI Light" w:hint="eastAsia"/>
        </w:rPr>
        <w:t>确保贝板开机</w:t>
      </w:r>
      <w:proofErr w:type="gramEnd"/>
      <w:r>
        <w:rPr>
          <w:rFonts w:ascii="Microsoft YaHei UI Light" w:eastAsia="Microsoft YaHei UI Light" w:hAnsi="Microsoft YaHei UI Light" w:hint="eastAsia"/>
        </w:rPr>
        <w:t>联网。</w:t>
      </w:r>
    </w:p>
    <w:p w14:paraId="04FA02D1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064ABF8E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答题时，因为学生云卡在开课前已经通过说明底图绑定了，所以答题前无需任何操作，直接答题即可，家长在旁边进行辅导，对于对战或多人游戏，家长可作为另外一方，跟学生共同答题，增加亲子关系。</w:t>
      </w:r>
    </w:p>
    <w:p w14:paraId="7CA363D4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2339B387" w14:textId="77777777" w:rsidR="00D75DA6" w:rsidRDefault="00396562">
      <w:pPr>
        <w:pStyle w:val="3"/>
        <w:spacing w:beforeLines="50" w:before="156" w:afterLines="50" w:after="156" w:line="0" w:lineRule="atLeast"/>
        <w:ind w:left="567"/>
        <w:rPr>
          <w:rFonts w:ascii="Microsoft YaHei UI Light" w:eastAsia="Microsoft YaHei UI Light" w:hAnsi="Microsoft YaHei UI Light"/>
        </w:rPr>
      </w:pPr>
      <w:bookmarkStart w:id="34" w:name="_Toc49951897"/>
      <w:r>
        <w:rPr>
          <w:rFonts w:ascii="Microsoft YaHei UI Light" w:eastAsia="Microsoft YaHei UI Light" w:hAnsi="Microsoft YaHei UI Light" w:hint="eastAsia"/>
        </w:rPr>
        <w:t>面授课</w:t>
      </w:r>
      <w:bookmarkEnd w:id="34"/>
    </w:p>
    <w:p w14:paraId="77A91117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面授课，学生上课，家长不参与上课。</w:t>
      </w:r>
    </w:p>
    <w:p w14:paraId="2C019166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5333BB36" w14:textId="77777777" w:rsidR="00D75DA6" w:rsidRDefault="00396562">
      <w:pPr>
        <w:pStyle w:val="1"/>
        <w:spacing w:line="0" w:lineRule="atLeast"/>
        <w:ind w:left="432" w:hanging="432"/>
        <w:rPr>
          <w:rFonts w:ascii="Microsoft YaHei UI Light" w:eastAsia="Microsoft YaHei UI Light" w:hAnsi="Microsoft YaHei UI Light"/>
        </w:rPr>
      </w:pPr>
      <w:bookmarkStart w:id="35" w:name="_Toc49951898"/>
      <w:r>
        <w:rPr>
          <w:rFonts w:ascii="Microsoft YaHei UI Light" w:eastAsia="Microsoft YaHei UI Light" w:hAnsi="Microsoft YaHei UI Light" w:hint="eastAsia"/>
        </w:rPr>
        <w:lastRenderedPageBreak/>
        <w:t>上课第三部分：</w:t>
      </w:r>
      <w:proofErr w:type="gramStart"/>
      <w:r>
        <w:rPr>
          <w:rFonts w:ascii="Microsoft YaHei UI Light" w:eastAsia="Microsoft YaHei UI Light" w:hAnsi="Microsoft YaHei UI Light" w:hint="eastAsia"/>
        </w:rPr>
        <w:t>课后</w:t>
      </w:r>
      <w:r>
        <w:rPr>
          <w:rFonts w:ascii="Microsoft YaHei UI Light" w:eastAsia="Microsoft YaHei UI Light" w:hAnsi="Microsoft YaHei UI Light" w:hint="eastAsia"/>
        </w:rPr>
        <w:t>报告</w:t>
      </w:r>
      <w:proofErr w:type="gramEnd"/>
      <w:r>
        <w:rPr>
          <w:rFonts w:ascii="Microsoft YaHei UI Light" w:eastAsia="Microsoft YaHei UI Light" w:hAnsi="Microsoft YaHei UI Light" w:hint="eastAsia"/>
        </w:rPr>
        <w:t>与分析</w:t>
      </w:r>
      <w:bookmarkEnd w:id="35"/>
    </w:p>
    <w:p w14:paraId="02A1F990" w14:textId="77777777" w:rsidR="00D75DA6" w:rsidRDefault="00396562">
      <w:pPr>
        <w:pStyle w:val="20"/>
        <w:ind w:left="567"/>
        <w:rPr>
          <w:rFonts w:ascii="Microsoft YaHei UI Light" w:eastAsia="Microsoft YaHei UI Light" w:hAnsi="Microsoft YaHei UI Light"/>
        </w:rPr>
      </w:pPr>
      <w:bookmarkStart w:id="36" w:name="_Toc49951899"/>
      <w:r>
        <w:rPr>
          <w:rFonts w:ascii="Microsoft YaHei UI Light" w:eastAsia="Microsoft YaHei UI Light" w:hAnsi="Microsoft YaHei UI Light" w:hint="eastAsia"/>
        </w:rPr>
        <w:t>机构管理员和老师</w:t>
      </w:r>
      <w:bookmarkEnd w:id="36"/>
    </w:p>
    <w:p w14:paraId="1AEFAEDB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课后</w:t>
      </w:r>
      <w:r>
        <w:rPr>
          <w:rFonts w:ascii="Microsoft YaHei UI Light" w:eastAsia="Microsoft YaHei UI Light" w:hAnsi="Microsoft YaHei UI Light" w:hint="eastAsia"/>
        </w:rPr>
        <w:t>报告</w:t>
      </w:r>
      <w:r>
        <w:rPr>
          <w:rFonts w:ascii="Microsoft YaHei UI Light" w:eastAsia="Microsoft YaHei UI Light" w:hAnsi="Microsoft YaHei UI Light" w:hint="eastAsia"/>
        </w:rPr>
        <w:t>，机构管理员和老师的操作基本是一样的：</w:t>
      </w:r>
    </w:p>
    <w:p w14:paraId="7813BB1C" w14:textId="77777777" w:rsidR="00D75DA6" w:rsidRDefault="00396562">
      <w:pPr>
        <w:pStyle w:val="af5"/>
        <w:numPr>
          <w:ilvl w:val="0"/>
          <w:numId w:val="25"/>
        </w:numPr>
        <w:ind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登录系统，参见</w:t>
      </w:r>
      <w:r>
        <w:rPr>
          <w:rFonts w:ascii="Microsoft YaHei UI Light" w:eastAsia="Microsoft YaHei UI Light" w:hAnsi="Microsoft YaHei UI Light" w:hint="eastAsia"/>
        </w:rPr>
        <w:t>2</w:t>
      </w:r>
      <w:r>
        <w:rPr>
          <w:rFonts w:ascii="Microsoft YaHei UI Light" w:eastAsia="Microsoft YaHei UI Light" w:hAnsi="Microsoft YaHei UI Light"/>
        </w:rPr>
        <w:t>.2.3</w:t>
      </w:r>
      <w:r>
        <w:rPr>
          <w:rFonts w:ascii="Microsoft YaHei UI Light" w:eastAsia="Microsoft YaHei UI Light" w:hAnsi="Microsoft YaHei UI Light" w:hint="eastAsia"/>
        </w:rPr>
        <w:t>节；</w:t>
      </w:r>
    </w:p>
    <w:p w14:paraId="27FE10D1" w14:textId="77777777" w:rsidR="00D75DA6" w:rsidRDefault="00396562">
      <w:pPr>
        <w:pStyle w:val="af5"/>
        <w:numPr>
          <w:ilvl w:val="0"/>
          <w:numId w:val="25"/>
        </w:numPr>
        <w:ind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选择操作模式：</w:t>
      </w:r>
    </w:p>
    <w:p w14:paraId="58D7EE47" w14:textId="77777777" w:rsidR="00D75DA6" w:rsidRDefault="00396562">
      <w:pPr>
        <w:pStyle w:val="af5"/>
        <w:ind w:left="784" w:firstLineChars="0" w:firstLine="0"/>
        <w:rPr>
          <w:rFonts w:ascii="Microsoft YaHei UI Light" w:eastAsia="Microsoft YaHei UI Light" w:hAnsi="Microsoft YaHei UI Light"/>
        </w:rPr>
      </w:pPr>
      <w:r>
        <w:rPr>
          <w:noProof/>
        </w:rPr>
        <w:drawing>
          <wp:inline distT="0" distB="0" distL="114300" distR="114300" wp14:anchorId="6DDB2A2B" wp14:editId="0BEDA01F">
            <wp:extent cx="3177540" cy="2660650"/>
            <wp:effectExtent l="0" t="0" r="3810" b="635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CF727" w14:textId="77777777" w:rsidR="00D75DA6" w:rsidRDefault="00D75DA6">
      <w:pPr>
        <w:pStyle w:val="af5"/>
        <w:ind w:left="784" w:firstLineChars="0" w:firstLine="0"/>
        <w:rPr>
          <w:rFonts w:ascii="Microsoft YaHei UI Light" w:eastAsia="Microsoft YaHei UI Light" w:hAnsi="Microsoft YaHei UI Light"/>
        </w:rPr>
      </w:pPr>
    </w:p>
    <w:p w14:paraId="2E027972" w14:textId="77777777" w:rsidR="00D75DA6" w:rsidRDefault="00396562">
      <w:pPr>
        <w:pStyle w:val="af5"/>
        <w:numPr>
          <w:ilvl w:val="0"/>
          <w:numId w:val="25"/>
        </w:numPr>
        <w:ind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点击</w:t>
      </w:r>
      <w:proofErr w:type="gramStart"/>
      <w:r>
        <w:rPr>
          <w:rFonts w:ascii="Microsoft YaHei UI Light" w:eastAsia="Microsoft YaHei UI Light" w:hAnsi="Microsoft YaHei UI Light" w:hint="eastAsia"/>
        </w:rPr>
        <w:t>课后</w:t>
      </w:r>
      <w:r>
        <w:rPr>
          <w:rFonts w:ascii="Microsoft YaHei UI Light" w:eastAsia="Microsoft YaHei UI Light" w:hAnsi="Microsoft YaHei UI Light" w:hint="eastAsia"/>
        </w:rPr>
        <w:t>报告</w:t>
      </w:r>
      <w:proofErr w:type="gramEnd"/>
      <w:r>
        <w:rPr>
          <w:rFonts w:ascii="Microsoft YaHei UI Light" w:eastAsia="Microsoft YaHei UI Light" w:hAnsi="Microsoft YaHei UI Light" w:hint="eastAsia"/>
        </w:rPr>
        <w:t>或训练营统计，选择要查看的班级：</w:t>
      </w:r>
    </w:p>
    <w:p w14:paraId="2FF9E202" w14:textId="77777777" w:rsidR="00D75DA6" w:rsidRDefault="00396562">
      <w:pPr>
        <w:pStyle w:val="af5"/>
        <w:ind w:left="784" w:firstLineChars="0" w:firstLine="0"/>
        <w:rPr>
          <w:rFonts w:ascii="Microsoft YaHei UI Light" w:eastAsia="Microsoft YaHei UI Light" w:hAnsi="Microsoft YaHei UI Light"/>
        </w:rPr>
      </w:pPr>
      <w:r>
        <w:rPr>
          <w:noProof/>
        </w:rPr>
        <w:drawing>
          <wp:inline distT="0" distB="0" distL="0" distR="0" wp14:anchorId="36247956" wp14:editId="304FBB4C">
            <wp:extent cx="2333625" cy="3540125"/>
            <wp:effectExtent l="0" t="0" r="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7389" cy="354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272B" w14:textId="77777777" w:rsidR="00D75DA6" w:rsidRDefault="00D75DA6">
      <w:pPr>
        <w:pStyle w:val="af5"/>
        <w:ind w:left="784" w:firstLineChars="0" w:firstLine="0"/>
        <w:rPr>
          <w:rFonts w:ascii="Microsoft YaHei UI Light" w:eastAsia="Microsoft YaHei UI Light" w:hAnsi="Microsoft YaHei UI Light"/>
        </w:rPr>
      </w:pPr>
    </w:p>
    <w:p w14:paraId="23CB5831" w14:textId="77777777" w:rsidR="00D75DA6" w:rsidRDefault="00396562">
      <w:pPr>
        <w:pStyle w:val="af5"/>
        <w:numPr>
          <w:ilvl w:val="0"/>
          <w:numId w:val="25"/>
        </w:numPr>
        <w:ind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lastRenderedPageBreak/>
        <w:t>对于课后</w:t>
      </w:r>
      <w:r>
        <w:rPr>
          <w:rFonts w:ascii="Microsoft YaHei UI Light" w:eastAsia="Microsoft YaHei UI Light" w:hAnsi="Microsoft YaHei UI Light" w:hint="eastAsia"/>
        </w:rPr>
        <w:t>报告</w:t>
      </w:r>
      <w:r>
        <w:rPr>
          <w:rFonts w:ascii="Microsoft YaHei UI Light" w:eastAsia="Microsoft YaHei UI Light" w:hAnsi="Microsoft YaHei UI Light" w:hint="eastAsia"/>
        </w:rPr>
        <w:t>，显示查看成绩列表，显示每个学生每一轮题目的答题详细情况：</w:t>
      </w:r>
    </w:p>
    <w:p w14:paraId="4B0312C9" w14:textId="77777777" w:rsidR="00D75DA6" w:rsidRDefault="00396562">
      <w:pPr>
        <w:pStyle w:val="af5"/>
        <w:ind w:left="784" w:firstLineChars="0" w:firstLine="0"/>
      </w:pPr>
      <w:r>
        <w:rPr>
          <w:noProof/>
        </w:rPr>
        <w:drawing>
          <wp:inline distT="0" distB="0" distL="114300" distR="114300" wp14:anchorId="7DD13164" wp14:editId="5D60C0EA">
            <wp:extent cx="5496560" cy="2430145"/>
            <wp:effectExtent l="0" t="0" r="8890" b="8255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656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491B2" w14:textId="77777777" w:rsidR="00D75DA6" w:rsidRDefault="00D75DA6">
      <w:pPr>
        <w:pStyle w:val="af5"/>
        <w:ind w:left="784" w:firstLineChars="0" w:firstLine="0"/>
      </w:pPr>
    </w:p>
    <w:p w14:paraId="748629FC" w14:textId="77777777" w:rsidR="00D75DA6" w:rsidRDefault="00D75DA6">
      <w:pPr>
        <w:pStyle w:val="af5"/>
        <w:ind w:left="784" w:firstLineChars="0" w:firstLine="0"/>
      </w:pPr>
    </w:p>
    <w:p w14:paraId="5A059DF5" w14:textId="77777777" w:rsidR="00D75DA6" w:rsidRDefault="00396562">
      <w:pPr>
        <w:pStyle w:val="af5"/>
        <w:numPr>
          <w:ilvl w:val="0"/>
          <w:numId w:val="25"/>
        </w:numPr>
        <w:ind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点击生成</w:t>
      </w:r>
      <w:proofErr w:type="gramStart"/>
      <w:r>
        <w:rPr>
          <w:rFonts w:ascii="Microsoft YaHei UI Light" w:eastAsia="Microsoft YaHei UI Light" w:hAnsi="Microsoft YaHei UI Light" w:hint="eastAsia"/>
        </w:rPr>
        <w:t>课后报告</w:t>
      </w:r>
      <w:proofErr w:type="gramEnd"/>
      <w:r>
        <w:rPr>
          <w:rFonts w:ascii="Microsoft YaHei UI Light" w:eastAsia="Microsoft YaHei UI Light" w:hAnsi="Microsoft YaHei UI Light" w:hint="eastAsia"/>
        </w:rPr>
        <w:t>二维码</w:t>
      </w:r>
      <w:r>
        <w:rPr>
          <w:rFonts w:ascii="Microsoft YaHei UI Light" w:eastAsia="Microsoft YaHei UI Light" w:hAnsi="Microsoft YaHei UI Light" w:hint="eastAsia"/>
        </w:rPr>
        <w:t>，</w:t>
      </w:r>
      <w:r>
        <w:rPr>
          <w:rFonts w:ascii="Microsoft YaHei UI Light" w:eastAsia="Microsoft YaHei UI Light" w:hAnsi="Microsoft YaHei UI Light" w:hint="eastAsia"/>
        </w:rPr>
        <w:t>发给家长，家长输入学生姓名可以查看课后报告</w:t>
      </w:r>
      <w:r>
        <w:rPr>
          <w:rFonts w:ascii="Microsoft YaHei UI Light" w:eastAsia="Microsoft YaHei UI Light" w:hAnsi="Microsoft YaHei UI Light" w:hint="eastAsia"/>
        </w:rPr>
        <w:t>：</w:t>
      </w:r>
    </w:p>
    <w:p w14:paraId="2489B21F" w14:textId="77777777" w:rsidR="00D75DA6" w:rsidRDefault="00396562">
      <w:pPr>
        <w:pStyle w:val="af5"/>
        <w:ind w:left="424" w:firstLineChars="0" w:firstLine="0"/>
        <w:rPr>
          <w:rFonts w:ascii="Microsoft YaHei UI Light" w:hAnsi="Microsoft YaHei UI Light"/>
        </w:rPr>
      </w:pPr>
      <w:r>
        <w:rPr>
          <w:noProof/>
        </w:rPr>
        <w:drawing>
          <wp:inline distT="0" distB="0" distL="114300" distR="114300" wp14:anchorId="63D5A6F3" wp14:editId="16729F3B">
            <wp:extent cx="2479040" cy="1946910"/>
            <wp:effectExtent l="0" t="0" r="16510" b="15240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7904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 UI Light" w:hAnsi="Microsoft YaHei UI Light" w:hint="eastAsia"/>
          <w:noProof/>
        </w:rPr>
        <w:drawing>
          <wp:inline distT="0" distB="0" distL="114300" distR="114300" wp14:anchorId="465363F0" wp14:editId="082DCF4C">
            <wp:extent cx="1798955" cy="3998595"/>
            <wp:effectExtent l="0" t="0" r="10795" b="1905"/>
            <wp:docPr id="38" name="图片 38" descr="a37b492d16c3b89830a0eb623ea59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a37b492d16c3b89830a0eb623ea59e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98955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1B3D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2DB8D40B" w14:textId="77777777" w:rsidR="00D75DA6" w:rsidRDefault="00396562">
      <w:pPr>
        <w:pStyle w:val="af5"/>
        <w:numPr>
          <w:ilvl w:val="0"/>
          <w:numId w:val="25"/>
        </w:numPr>
        <w:ind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对于训练营统计，显示每个学生每个游戏课上课下总的详细统计信息：</w:t>
      </w:r>
    </w:p>
    <w:p w14:paraId="26AB7E84" w14:textId="77777777" w:rsidR="00D75DA6" w:rsidRDefault="00396562">
      <w:pPr>
        <w:pStyle w:val="af5"/>
        <w:ind w:left="784" w:firstLineChars="0" w:firstLine="0"/>
        <w:rPr>
          <w:rFonts w:ascii="Microsoft YaHei UI Light" w:eastAsia="Microsoft YaHei UI Light" w:hAnsi="Microsoft YaHei UI Light"/>
        </w:rPr>
      </w:pPr>
      <w:r>
        <w:rPr>
          <w:noProof/>
        </w:rPr>
        <w:lastRenderedPageBreak/>
        <w:drawing>
          <wp:inline distT="0" distB="0" distL="0" distR="0" wp14:anchorId="607659AB" wp14:editId="375AE4C4">
            <wp:extent cx="5017135" cy="181419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0871" cy="181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6399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47F6AFA9" w14:textId="77777777" w:rsidR="00D75DA6" w:rsidRDefault="00396562">
      <w:pPr>
        <w:pStyle w:val="20"/>
        <w:ind w:left="567"/>
        <w:rPr>
          <w:rFonts w:ascii="Microsoft YaHei UI Light" w:eastAsia="Microsoft YaHei UI Light" w:hAnsi="Microsoft YaHei UI Light"/>
        </w:rPr>
      </w:pPr>
      <w:bookmarkStart w:id="37" w:name="_Toc49951900"/>
      <w:r>
        <w:rPr>
          <w:rFonts w:ascii="Microsoft YaHei UI Light" w:eastAsia="Microsoft YaHei UI Light" w:hAnsi="Microsoft YaHei UI Light" w:hint="eastAsia"/>
        </w:rPr>
        <w:t>家长</w:t>
      </w:r>
      <w:bookmarkEnd w:id="37"/>
    </w:p>
    <w:p w14:paraId="5DBDC062" w14:textId="77777777" w:rsidR="00D75DA6" w:rsidRDefault="00D75DA6">
      <w:pPr>
        <w:pStyle w:val="af5"/>
        <w:ind w:left="424" w:firstLineChars="0" w:firstLine="0"/>
        <w:rPr>
          <w:rFonts w:ascii="Microsoft YaHei UI Light" w:eastAsia="Microsoft YaHei UI Light" w:hAnsi="Microsoft YaHei UI Light"/>
        </w:rPr>
      </w:pPr>
    </w:p>
    <w:p w14:paraId="538A4F36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1</w:t>
      </w:r>
      <w:r>
        <w:rPr>
          <w:rFonts w:ascii="Microsoft YaHei UI Light" w:eastAsia="Microsoft YaHei UI Light" w:hAnsi="Microsoft YaHei UI Light" w:hint="eastAsia"/>
        </w:rPr>
        <w:t>、</w:t>
      </w:r>
      <w:r>
        <w:rPr>
          <w:rFonts w:ascii="Microsoft YaHei UI Light" w:eastAsia="Microsoft YaHei UI Light" w:hAnsi="Microsoft YaHei UI Light" w:hint="eastAsia"/>
        </w:rPr>
        <w:t>家长对</w:t>
      </w:r>
      <w:proofErr w:type="gramStart"/>
      <w:r>
        <w:rPr>
          <w:rFonts w:ascii="Microsoft YaHei UI Light" w:eastAsia="Microsoft YaHei UI Light" w:hAnsi="Microsoft YaHei UI Light" w:hint="eastAsia"/>
        </w:rPr>
        <w:t>云卡扫码</w:t>
      </w:r>
      <w:proofErr w:type="gramEnd"/>
      <w:r>
        <w:rPr>
          <w:rFonts w:ascii="Microsoft YaHei UI Light" w:eastAsia="Microsoft YaHei UI Light" w:hAnsi="Microsoft YaHei UI Light" w:hint="eastAsia"/>
        </w:rPr>
        <w:t>后，就可以看到保存在这个云卡下的所有游戏数据，大致页面如下：</w:t>
      </w:r>
    </w:p>
    <w:p w14:paraId="7C0D9BC3" w14:textId="77777777" w:rsidR="00D75DA6" w:rsidRDefault="00D75DA6">
      <w:pPr>
        <w:rPr>
          <w:rFonts w:ascii="Microsoft YaHei UI Light" w:eastAsia="Microsoft YaHei UI Light" w:hAnsi="Microsoft YaHei UI Light"/>
        </w:rPr>
      </w:pPr>
    </w:p>
    <w:p w14:paraId="311D7D2E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/>
          <w:noProof/>
        </w:rPr>
        <w:drawing>
          <wp:inline distT="0" distB="0" distL="0" distR="0" wp14:anchorId="3506FF68" wp14:editId="68810834">
            <wp:extent cx="1501140" cy="2106295"/>
            <wp:effectExtent l="0" t="0" r="381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11655" cy="212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1292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74CD421A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点击任意游戏，详情显示大致如下：</w:t>
      </w:r>
    </w:p>
    <w:p w14:paraId="016DE233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/>
          <w:noProof/>
        </w:rPr>
        <w:drawing>
          <wp:inline distT="0" distB="0" distL="0" distR="0" wp14:anchorId="3924A169" wp14:editId="4D510FE9">
            <wp:extent cx="1868805" cy="21723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03017" cy="221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70A7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536DA45D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点击右上角的“</w:t>
      </w:r>
      <w:r>
        <w:rPr>
          <w:rFonts w:ascii="Microsoft YaHei UI Light" w:eastAsia="Microsoft YaHei UI Light" w:hAnsi="Microsoft YaHei UI Light"/>
          <w:noProof/>
        </w:rPr>
        <w:drawing>
          <wp:inline distT="0" distB="0" distL="0" distR="0" wp14:anchorId="39DC4486" wp14:editId="523D8B37">
            <wp:extent cx="128905" cy="163830"/>
            <wp:effectExtent l="0" t="0" r="4445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1387" cy="16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 Light" w:eastAsia="Microsoft YaHei UI Light" w:hAnsi="Microsoft YaHei UI Light" w:hint="eastAsia"/>
        </w:rPr>
        <w:t>”图标，可以删除这个游戏的统计数据。</w:t>
      </w:r>
    </w:p>
    <w:p w14:paraId="3047662B" w14:textId="77777777" w:rsidR="00D75DA6" w:rsidRDefault="00396562">
      <w:pPr>
        <w:ind w:left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lastRenderedPageBreak/>
        <w:t>2</w:t>
      </w:r>
      <w:r>
        <w:rPr>
          <w:rFonts w:ascii="Microsoft YaHei UI Light" w:eastAsia="Microsoft YaHei UI Light" w:hAnsi="Microsoft YaHei UI Light" w:hint="eastAsia"/>
        </w:rPr>
        <w:t>、老师发给家长的</w:t>
      </w:r>
      <w:proofErr w:type="gramStart"/>
      <w:r>
        <w:rPr>
          <w:rFonts w:ascii="Microsoft YaHei UI Light" w:eastAsia="Microsoft YaHei UI Light" w:hAnsi="Microsoft YaHei UI Light" w:hint="eastAsia"/>
        </w:rPr>
        <w:t>课后报告</w:t>
      </w:r>
      <w:proofErr w:type="gramEnd"/>
      <w:r>
        <w:rPr>
          <w:rFonts w:ascii="Microsoft YaHei UI Light" w:eastAsia="Microsoft YaHei UI Light" w:hAnsi="Microsoft YaHei UI Light" w:hint="eastAsia"/>
        </w:rPr>
        <w:t>二维码，绑定学生看报告</w:t>
      </w:r>
    </w:p>
    <w:p w14:paraId="3E27460E" w14:textId="77777777" w:rsidR="00D75DA6" w:rsidRDefault="00D75DA6">
      <w:pPr>
        <w:ind w:firstLine="420"/>
        <w:rPr>
          <w:rFonts w:ascii="Microsoft YaHei UI Light" w:eastAsia="Microsoft YaHei UI Light" w:hAnsi="Microsoft YaHei UI Light"/>
        </w:rPr>
      </w:pPr>
    </w:p>
    <w:p w14:paraId="03B7570A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hAnsi="Microsoft YaHei UI Light" w:hint="eastAsia"/>
          <w:noProof/>
        </w:rPr>
        <w:drawing>
          <wp:inline distT="0" distB="0" distL="114300" distR="114300" wp14:anchorId="1E12A236" wp14:editId="4BE5B44E">
            <wp:extent cx="1798955" cy="3998595"/>
            <wp:effectExtent l="0" t="0" r="10795" b="1905"/>
            <wp:docPr id="39" name="图片 39" descr="a37b492d16c3b89830a0eb623ea59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a37b492d16c3b89830a0eb623ea59e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98955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C6D8" w14:textId="77777777" w:rsidR="00D75DA6" w:rsidRDefault="00396562">
      <w:pPr>
        <w:pStyle w:val="1"/>
        <w:spacing w:line="0" w:lineRule="atLeast"/>
        <w:ind w:left="432" w:hanging="432"/>
        <w:rPr>
          <w:rFonts w:ascii="Microsoft YaHei UI Light" w:eastAsia="Microsoft YaHei UI Light" w:hAnsi="Microsoft YaHei UI Light"/>
        </w:rPr>
      </w:pPr>
      <w:bookmarkStart w:id="38" w:name="_Toc49951901"/>
      <w:r>
        <w:rPr>
          <w:rFonts w:ascii="Microsoft YaHei UI Light" w:eastAsia="Microsoft YaHei UI Light" w:hAnsi="Microsoft YaHei UI Light" w:hint="eastAsia"/>
        </w:rPr>
        <w:lastRenderedPageBreak/>
        <w:t>游戏统计</w:t>
      </w:r>
      <w:bookmarkEnd w:id="38"/>
    </w:p>
    <w:p w14:paraId="38E30664" w14:textId="77777777" w:rsidR="00D75DA6" w:rsidRDefault="00396562">
      <w:pPr>
        <w:pStyle w:val="20"/>
        <w:ind w:left="567"/>
        <w:rPr>
          <w:rFonts w:ascii="Microsoft YaHei UI Light" w:eastAsia="Microsoft YaHei UI Light" w:hAnsi="Microsoft YaHei UI Light"/>
        </w:rPr>
      </w:pPr>
      <w:bookmarkStart w:id="39" w:name="_Toc49951902"/>
      <w:r>
        <w:rPr>
          <w:rFonts w:ascii="Microsoft YaHei UI Light" w:eastAsia="Microsoft YaHei UI Light" w:hAnsi="Microsoft YaHei UI Light" w:hint="eastAsia"/>
        </w:rPr>
        <w:t>概述</w:t>
      </w:r>
      <w:bookmarkEnd w:id="39"/>
    </w:p>
    <w:p w14:paraId="7878ED76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proofErr w:type="gramStart"/>
      <w:r>
        <w:rPr>
          <w:rFonts w:ascii="Microsoft YaHei UI Light" w:eastAsia="Microsoft YaHei UI Light" w:hAnsi="Microsoft YaHei UI Light" w:hint="eastAsia"/>
        </w:rPr>
        <w:t>贝板在</w:t>
      </w:r>
      <w:proofErr w:type="gramEnd"/>
      <w:r>
        <w:rPr>
          <w:rFonts w:ascii="Microsoft YaHei UI Light" w:eastAsia="Microsoft YaHei UI Light" w:hAnsi="Microsoft YaHei UI Light" w:hint="eastAsia"/>
        </w:rPr>
        <w:t>每一局游戏结束后，会上报游戏的统计数据，后台会进行统计计算，生成统计报表。目前有几种统计数据：</w:t>
      </w:r>
    </w:p>
    <w:p w14:paraId="523ABE7A" w14:textId="77777777" w:rsidR="00D75DA6" w:rsidRDefault="00396562">
      <w:pPr>
        <w:pStyle w:val="af5"/>
        <w:numPr>
          <w:ilvl w:val="0"/>
          <w:numId w:val="26"/>
        </w:numPr>
        <w:ind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上课数据详情</w:t>
      </w:r>
    </w:p>
    <w:p w14:paraId="32AA3CD7" w14:textId="77777777" w:rsidR="00D75DA6" w:rsidRDefault="00396562">
      <w:pPr>
        <w:pStyle w:val="af5"/>
        <w:ind w:left="844" w:firstLineChars="0" w:firstLine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这个是看每一节课，每个学生每一轮答题的详细情况。</w:t>
      </w:r>
    </w:p>
    <w:p w14:paraId="47ECDADF" w14:textId="77777777" w:rsidR="00D75DA6" w:rsidRDefault="00396562">
      <w:pPr>
        <w:pStyle w:val="af5"/>
        <w:numPr>
          <w:ilvl w:val="0"/>
          <w:numId w:val="26"/>
        </w:numPr>
        <w:ind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训练营统计</w:t>
      </w:r>
    </w:p>
    <w:p w14:paraId="649583E3" w14:textId="77777777" w:rsidR="00D75DA6" w:rsidRDefault="00396562">
      <w:pPr>
        <w:pStyle w:val="af5"/>
        <w:ind w:left="844" w:firstLineChars="0" w:firstLine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这个是对于已经上过的课，查看每个学生玩游戏的统计数据，包括课上和课下的。</w:t>
      </w:r>
    </w:p>
    <w:p w14:paraId="56F1845D" w14:textId="77777777" w:rsidR="00D75DA6" w:rsidRDefault="00396562">
      <w:pPr>
        <w:pStyle w:val="af5"/>
        <w:numPr>
          <w:ilvl w:val="0"/>
          <w:numId w:val="26"/>
        </w:numPr>
        <w:ind w:firstLineChars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游戏数据统计</w:t>
      </w:r>
    </w:p>
    <w:p w14:paraId="0A6FC904" w14:textId="77777777" w:rsidR="00D75DA6" w:rsidRDefault="00396562">
      <w:pPr>
        <w:pStyle w:val="af5"/>
        <w:ind w:left="844" w:firstLineChars="0" w:firstLine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这个是统计学生上课和课后所有游戏的统计数据。</w:t>
      </w:r>
    </w:p>
    <w:p w14:paraId="7D7F6123" w14:textId="77777777" w:rsidR="00D75DA6" w:rsidRDefault="00396562">
      <w:pPr>
        <w:pStyle w:val="af5"/>
        <w:numPr>
          <w:ilvl w:val="0"/>
          <w:numId w:val="26"/>
        </w:numPr>
        <w:ind w:firstLineChars="0"/>
        <w:rPr>
          <w:rFonts w:ascii="Microsoft YaHei UI Light" w:eastAsia="Microsoft YaHei UI Light" w:hAnsi="Microsoft YaHei UI Light"/>
        </w:rPr>
      </w:pPr>
      <w:proofErr w:type="gramStart"/>
      <w:r>
        <w:rPr>
          <w:rFonts w:ascii="Microsoft YaHei UI Light" w:eastAsia="Microsoft YaHei UI Light" w:hAnsi="Microsoft YaHei UI Light" w:hint="eastAsia"/>
        </w:rPr>
        <w:t>家长扫码查看</w:t>
      </w:r>
      <w:proofErr w:type="gramEnd"/>
      <w:r>
        <w:rPr>
          <w:rFonts w:ascii="Microsoft YaHei UI Light" w:eastAsia="Microsoft YaHei UI Light" w:hAnsi="Microsoft YaHei UI Light" w:hint="eastAsia"/>
        </w:rPr>
        <w:t>数据呈现</w:t>
      </w:r>
    </w:p>
    <w:p w14:paraId="1ABE6EE2" w14:textId="77777777" w:rsidR="00D75DA6" w:rsidRDefault="00396562">
      <w:pPr>
        <w:pStyle w:val="af5"/>
        <w:ind w:left="844" w:firstLineChars="0" w:firstLine="0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这个是家长扫描学生</w:t>
      </w:r>
      <w:proofErr w:type="gramStart"/>
      <w:r>
        <w:rPr>
          <w:rFonts w:ascii="Microsoft YaHei UI Light" w:eastAsia="Microsoft YaHei UI Light" w:hAnsi="Microsoft YaHei UI Light" w:hint="eastAsia"/>
        </w:rPr>
        <w:t>云卡二</w:t>
      </w:r>
      <w:proofErr w:type="gramEnd"/>
      <w:r>
        <w:rPr>
          <w:rFonts w:ascii="Microsoft YaHei UI Light" w:eastAsia="Microsoft YaHei UI Light" w:hAnsi="Microsoft YaHei UI Light" w:hint="eastAsia"/>
        </w:rPr>
        <w:t>维码，查看学生上课和课后所有游戏的统计数据。</w:t>
      </w:r>
    </w:p>
    <w:p w14:paraId="16B08EA0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0E5C3E49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以上统计数据，前</w:t>
      </w:r>
      <w:r>
        <w:rPr>
          <w:rFonts w:ascii="Microsoft YaHei UI Light" w:eastAsia="Microsoft YaHei UI Light" w:hAnsi="Microsoft YaHei UI Light" w:hint="eastAsia"/>
        </w:rPr>
        <w:t>3</w:t>
      </w:r>
      <w:r>
        <w:rPr>
          <w:rFonts w:ascii="Microsoft YaHei UI Light" w:eastAsia="Microsoft YaHei UI Light" w:hAnsi="Microsoft YaHei UI Light" w:hint="eastAsia"/>
        </w:rPr>
        <w:t>个是给机构管理员和老师用，主要用于评测教学效果，最后一个是给家长看的。</w:t>
      </w:r>
    </w:p>
    <w:p w14:paraId="03CE25CE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168CF48E" w14:textId="77777777" w:rsidR="00D75DA6" w:rsidRDefault="00396562">
      <w:pPr>
        <w:pStyle w:val="20"/>
        <w:ind w:left="567"/>
        <w:rPr>
          <w:rFonts w:ascii="Microsoft YaHei UI Light" w:eastAsia="Microsoft YaHei UI Light" w:hAnsi="Microsoft YaHei UI Light"/>
        </w:rPr>
      </w:pPr>
      <w:bookmarkStart w:id="40" w:name="_Toc49951903"/>
      <w:r>
        <w:rPr>
          <w:rFonts w:ascii="Microsoft YaHei UI Light" w:eastAsia="Microsoft YaHei UI Light" w:hAnsi="Microsoft YaHei UI Light" w:hint="eastAsia"/>
        </w:rPr>
        <w:t>上课数据详情</w:t>
      </w:r>
      <w:bookmarkEnd w:id="40"/>
    </w:p>
    <w:p w14:paraId="388E9F36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统计内容为每个学生每一轮题目的答题详细情况，大致如下：</w:t>
      </w:r>
    </w:p>
    <w:p w14:paraId="527EBA3A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noProof/>
        </w:rPr>
        <w:drawing>
          <wp:inline distT="0" distB="0" distL="114300" distR="114300" wp14:anchorId="4642E123" wp14:editId="0EC3DC87">
            <wp:extent cx="5496560" cy="2430145"/>
            <wp:effectExtent l="0" t="0" r="8890" b="8255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656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B1437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3E037752" w14:textId="77777777" w:rsidR="00D75DA6" w:rsidRDefault="00396562">
      <w:pPr>
        <w:pStyle w:val="20"/>
        <w:ind w:left="567"/>
        <w:rPr>
          <w:rFonts w:ascii="Microsoft YaHei UI Light" w:eastAsia="Microsoft YaHei UI Light" w:hAnsi="Microsoft YaHei UI Light"/>
        </w:rPr>
      </w:pPr>
      <w:bookmarkStart w:id="41" w:name="_Toc49951904"/>
      <w:r>
        <w:rPr>
          <w:rFonts w:ascii="Microsoft YaHei UI Light" w:eastAsia="Microsoft YaHei UI Light" w:hAnsi="Microsoft YaHei UI Light" w:hint="eastAsia"/>
        </w:rPr>
        <w:lastRenderedPageBreak/>
        <w:t>训练营统计</w:t>
      </w:r>
      <w:bookmarkEnd w:id="41"/>
    </w:p>
    <w:p w14:paraId="26054980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统计内容为课程期间，学生所有游戏的总体状况，大致如下：</w:t>
      </w:r>
    </w:p>
    <w:p w14:paraId="33E17CA2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noProof/>
        </w:rPr>
        <w:drawing>
          <wp:inline distT="0" distB="0" distL="0" distR="0" wp14:anchorId="0AEFCE3C" wp14:editId="2CC78733">
            <wp:extent cx="5017135" cy="1814195"/>
            <wp:effectExtent l="0" t="0" r="12065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0871" cy="181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111D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2ED88391" w14:textId="77777777" w:rsidR="00D75DA6" w:rsidRDefault="00396562">
      <w:pPr>
        <w:pStyle w:val="20"/>
        <w:ind w:left="567"/>
        <w:rPr>
          <w:rFonts w:ascii="Microsoft YaHei UI Light" w:eastAsia="Microsoft YaHei UI Light" w:hAnsi="Microsoft YaHei UI Light"/>
        </w:rPr>
      </w:pPr>
      <w:bookmarkStart w:id="42" w:name="_Toc49951905"/>
      <w:r>
        <w:rPr>
          <w:rFonts w:ascii="Microsoft YaHei UI Light" w:eastAsia="Microsoft YaHei UI Light" w:hAnsi="Microsoft YaHei UI Light" w:hint="eastAsia"/>
        </w:rPr>
        <w:t>游戏统计</w:t>
      </w:r>
      <w:bookmarkEnd w:id="42"/>
    </w:p>
    <w:p w14:paraId="433C193C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跟目前的深度思维、</w:t>
      </w:r>
      <w:proofErr w:type="gramStart"/>
      <w:r>
        <w:rPr>
          <w:rFonts w:ascii="Microsoft YaHei UI Light" w:eastAsia="Microsoft YaHei UI Light" w:hAnsi="Microsoft YaHei UI Light" w:hint="eastAsia"/>
        </w:rPr>
        <w:t>区角包</w:t>
      </w:r>
      <w:proofErr w:type="gramEnd"/>
      <w:r>
        <w:rPr>
          <w:rFonts w:ascii="Microsoft YaHei UI Light" w:eastAsia="Microsoft YaHei UI Light" w:hAnsi="Microsoft YaHei UI Light" w:hint="eastAsia"/>
        </w:rPr>
        <w:t>的统计内容一样，大致如下：</w:t>
      </w:r>
    </w:p>
    <w:p w14:paraId="73A0D82D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noProof/>
        </w:rPr>
        <w:drawing>
          <wp:inline distT="0" distB="0" distL="0" distR="0" wp14:anchorId="7D9A7A3A" wp14:editId="2A5006F2">
            <wp:extent cx="4765040" cy="12865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85093" cy="12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3E30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1168C3C8" w14:textId="77777777" w:rsidR="00D75DA6" w:rsidRDefault="00396562">
      <w:pPr>
        <w:pStyle w:val="20"/>
        <w:ind w:left="567"/>
        <w:rPr>
          <w:rFonts w:ascii="Microsoft YaHei UI Light" w:eastAsia="Microsoft YaHei UI Light" w:hAnsi="Microsoft YaHei UI Light"/>
        </w:rPr>
      </w:pPr>
      <w:bookmarkStart w:id="43" w:name="_Toc49951906"/>
      <w:r>
        <w:rPr>
          <w:rFonts w:ascii="Microsoft YaHei UI Light" w:eastAsia="Microsoft YaHei UI Light" w:hAnsi="Microsoft YaHei UI Light" w:hint="eastAsia"/>
        </w:rPr>
        <w:t>数据呈现</w:t>
      </w:r>
      <w:bookmarkEnd w:id="43"/>
    </w:p>
    <w:p w14:paraId="7B2B8B5F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家长对</w:t>
      </w:r>
      <w:proofErr w:type="gramStart"/>
      <w:r>
        <w:rPr>
          <w:rFonts w:ascii="Microsoft YaHei UI Light" w:eastAsia="Microsoft YaHei UI Light" w:hAnsi="Microsoft YaHei UI Light" w:hint="eastAsia"/>
        </w:rPr>
        <w:t>云卡扫码</w:t>
      </w:r>
      <w:proofErr w:type="gramEnd"/>
      <w:r>
        <w:rPr>
          <w:rFonts w:ascii="Microsoft YaHei UI Light" w:eastAsia="Microsoft YaHei UI Light" w:hAnsi="Microsoft YaHei UI Light" w:hint="eastAsia"/>
        </w:rPr>
        <w:t>后，就可以看到保存在这个云卡下的所有游戏数据，大致页面如下（注：后续会根据龚博士的启蒙</w:t>
      </w:r>
      <w:proofErr w:type="gramStart"/>
      <w:r>
        <w:rPr>
          <w:rFonts w:ascii="Microsoft YaHei UI Light" w:eastAsia="Microsoft YaHei UI Light" w:hAnsi="Microsoft YaHei UI Light" w:hint="eastAsia"/>
        </w:rPr>
        <w:t>包数据</w:t>
      </w:r>
      <w:proofErr w:type="gramEnd"/>
      <w:r>
        <w:rPr>
          <w:rFonts w:ascii="Microsoft YaHei UI Light" w:eastAsia="Microsoft YaHei UI Light" w:hAnsi="Microsoft YaHei UI Light" w:hint="eastAsia"/>
        </w:rPr>
        <w:t>呈现方案进行改版）：</w:t>
      </w:r>
    </w:p>
    <w:p w14:paraId="508EB2CC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/>
          <w:noProof/>
        </w:rPr>
        <w:drawing>
          <wp:inline distT="0" distB="0" distL="0" distR="0" wp14:anchorId="5B273FC3" wp14:editId="0BC6117B">
            <wp:extent cx="1501140" cy="2106295"/>
            <wp:effectExtent l="0" t="0" r="381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11655" cy="212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1C8C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5449D191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lastRenderedPageBreak/>
        <w:t>点击任意游戏，详情显示大致如下：</w:t>
      </w:r>
    </w:p>
    <w:p w14:paraId="2EF9960C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/>
          <w:noProof/>
        </w:rPr>
        <w:drawing>
          <wp:inline distT="0" distB="0" distL="0" distR="0" wp14:anchorId="489955E7" wp14:editId="3D815DED">
            <wp:extent cx="1868805" cy="21723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03017" cy="221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1331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p w14:paraId="2933078F" w14:textId="77777777" w:rsidR="00D75DA6" w:rsidRDefault="00396562">
      <w:pPr>
        <w:ind w:firstLineChars="202" w:firstLine="424"/>
        <w:rPr>
          <w:rFonts w:ascii="Microsoft YaHei UI Light" w:eastAsia="Microsoft YaHei UI Light" w:hAnsi="Microsoft YaHei UI Light"/>
        </w:rPr>
      </w:pPr>
      <w:r>
        <w:rPr>
          <w:rFonts w:ascii="Microsoft YaHei UI Light" w:eastAsia="Microsoft YaHei UI Light" w:hAnsi="Microsoft YaHei UI Light" w:hint="eastAsia"/>
        </w:rPr>
        <w:t>点击右上角的“</w:t>
      </w:r>
      <w:r>
        <w:rPr>
          <w:rFonts w:ascii="Microsoft YaHei UI Light" w:eastAsia="Microsoft YaHei UI Light" w:hAnsi="Microsoft YaHei UI Light"/>
          <w:noProof/>
        </w:rPr>
        <w:drawing>
          <wp:inline distT="0" distB="0" distL="0" distR="0" wp14:anchorId="26FD333A" wp14:editId="5AA301A6">
            <wp:extent cx="128905" cy="163830"/>
            <wp:effectExtent l="0" t="0" r="444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1387" cy="16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 Light" w:eastAsia="Microsoft YaHei UI Light" w:hAnsi="Microsoft YaHei UI Light" w:hint="eastAsia"/>
        </w:rPr>
        <w:t>”图标，可以删除这个游戏的统计数据。</w:t>
      </w:r>
    </w:p>
    <w:p w14:paraId="25B5BABD" w14:textId="77777777" w:rsidR="00D75DA6" w:rsidRDefault="00D75DA6">
      <w:pPr>
        <w:ind w:firstLineChars="202" w:firstLine="424"/>
        <w:rPr>
          <w:rFonts w:ascii="Microsoft YaHei UI Light" w:eastAsia="Microsoft YaHei UI Light" w:hAnsi="Microsoft YaHei UI Light"/>
        </w:rPr>
      </w:pPr>
    </w:p>
    <w:sectPr w:rsidR="00D75DA6">
      <w:headerReference w:type="default" r:id="rId43"/>
      <w:footerReference w:type="default" r:id="rId44"/>
      <w:pgSz w:w="11906" w:h="16838"/>
      <w:pgMar w:top="1440" w:right="1134" w:bottom="1440" w:left="1797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3463EB" w14:textId="77777777" w:rsidR="00396562" w:rsidRDefault="00396562">
      <w:pPr>
        <w:spacing w:line="240" w:lineRule="auto"/>
      </w:pPr>
      <w:r>
        <w:separator/>
      </w:r>
    </w:p>
  </w:endnote>
  <w:endnote w:type="continuationSeparator" w:id="0">
    <w:p w14:paraId="7E322448" w14:textId="77777777" w:rsidR="00396562" w:rsidRDefault="003965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1" w:subsetted="1" w:fontKey="{40DD54E3-1303-4A5B-8865-C7D1A53A772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UI Light">
    <w:panose1 w:val="020B0502040204020203"/>
    <w:charset w:val="86"/>
    <w:family w:val="swiss"/>
    <w:pitch w:val="variable"/>
    <w:sig w:usb0="80000287" w:usb1="2ACF0010" w:usb2="00000016" w:usb3="00000000" w:csb0="0004001F" w:csb1="00000000"/>
    <w:embedRegular r:id="rId2" w:subsetted="1" w:fontKey="{15175A6D-38CC-45F6-B24B-BD0C9AB8A061}"/>
    <w:embedBold r:id="rId3" w:subsetted="1" w:fontKey="{6658F268-2FDF-44D6-BE9F-B2CB20F5D85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3F72F" w14:textId="77777777" w:rsidR="00D75DA6" w:rsidRDefault="00396562">
    <w:pPr>
      <w:pStyle w:val="a9"/>
      <w:rPr>
        <w:rFonts w:eastAsia="宋体"/>
        <w:sz w:val="18"/>
        <w:szCs w:val="18"/>
      </w:rPr>
    </w:pPr>
    <w:r>
      <w:rPr>
        <w:rFonts w:eastAsia="宋体" w:hint="eastAsia"/>
        <w:sz w:val="18"/>
        <w:szCs w:val="18"/>
      </w:rPr>
      <w:t>作者：</w:t>
    </w:r>
    <w:r>
      <w:rPr>
        <w:rFonts w:eastAsia="宋体" w:hint="eastAsia"/>
        <w:sz w:val="18"/>
        <w:szCs w:val="18"/>
      </w:rPr>
      <w:t>Lancelot</w:t>
    </w:r>
    <w:r>
      <w:rPr>
        <w:rFonts w:eastAsia="宋体" w:hint="eastAsia"/>
        <w:sz w:val="18"/>
        <w:szCs w:val="18"/>
      </w:rPr>
      <w:tab/>
    </w:r>
    <w:r>
      <w:rPr>
        <w:rFonts w:eastAsia="宋体" w:hint="eastAsia"/>
        <w:sz w:val="18"/>
        <w:szCs w:val="18"/>
      </w:rPr>
      <w:tab/>
      <w:t xml:space="preserve">Ver </w:t>
    </w:r>
    <w:r>
      <w:rPr>
        <w:rFonts w:eastAsia="宋体"/>
        <w:sz w:val="18"/>
        <w:szCs w:val="18"/>
      </w:rPr>
      <w:t>2.0.1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D0BBBE" w14:textId="77777777" w:rsidR="00396562" w:rsidRDefault="00396562">
      <w:pPr>
        <w:spacing w:line="240" w:lineRule="auto"/>
      </w:pPr>
      <w:r>
        <w:separator/>
      </w:r>
    </w:p>
  </w:footnote>
  <w:footnote w:type="continuationSeparator" w:id="0">
    <w:p w14:paraId="0A43BB85" w14:textId="77777777" w:rsidR="00396562" w:rsidRDefault="0039656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31847" w14:textId="77777777" w:rsidR="00D75DA6" w:rsidRDefault="00396562">
    <w:pPr>
      <w:pBdr>
        <w:bottom w:val="single" w:sz="4" w:space="1" w:color="auto"/>
      </w:pBdr>
      <w:tabs>
        <w:tab w:val="left" w:pos="7371"/>
      </w:tabs>
      <w:rPr>
        <w:sz w:val="18"/>
        <w:szCs w:val="18"/>
      </w:rPr>
    </w:pPr>
    <w:r>
      <w:rPr>
        <w:rFonts w:hint="eastAsia"/>
        <w:sz w:val="18"/>
        <w:szCs w:val="18"/>
      </w:rPr>
      <w:t>贝阳创智（北京）技术有限公司</w:t>
    </w:r>
    <w:r>
      <w:rPr>
        <w:rFonts w:hint="eastAsia"/>
        <w:sz w:val="18"/>
        <w:szCs w:val="18"/>
      </w:rPr>
      <w:tab/>
      <w:t>Page</w:t>
    </w:r>
    <w:r>
      <w:rPr>
        <w:sz w:val="18"/>
        <w:szCs w:val="18"/>
        <w:lang w:val="zh-CN"/>
      </w:rPr>
      <w:t xml:space="preserve">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PAGE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12</w:t>
    </w:r>
    <w:r>
      <w:rPr>
        <w:sz w:val="18"/>
        <w:szCs w:val="18"/>
      </w:rPr>
      <w:fldChar w:fldCharType="end"/>
    </w:r>
    <w:r>
      <w:rPr>
        <w:sz w:val="18"/>
        <w:szCs w:val="18"/>
        <w:lang w:val="zh-CN"/>
      </w:rPr>
      <w:t xml:space="preserve"> /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NUMPAGES 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21</w:t>
    </w:r>
    <w:r>
      <w:rPr>
        <w:sz w:val="18"/>
        <w:szCs w:val="1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FFFFFF83"/>
    <w:lvl w:ilvl="0">
      <w:start w:val="1"/>
      <w:numFmt w:val="bullet"/>
      <w:pStyle w:val="2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9082A0A"/>
    <w:multiLevelType w:val="multilevel"/>
    <w:tmpl w:val="09082A0A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E214634"/>
    <w:multiLevelType w:val="multilevel"/>
    <w:tmpl w:val="0E214634"/>
    <w:lvl w:ilvl="0">
      <w:start w:val="1"/>
      <w:numFmt w:val="decimal"/>
      <w:lvlText w:val="%1、"/>
      <w:lvlJc w:val="left"/>
      <w:pPr>
        <w:ind w:left="784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4" w:hanging="420"/>
      </w:pPr>
    </w:lvl>
    <w:lvl w:ilvl="2">
      <w:start w:val="1"/>
      <w:numFmt w:val="lowerRoman"/>
      <w:lvlText w:val="%3."/>
      <w:lvlJc w:val="right"/>
      <w:pPr>
        <w:ind w:left="1684" w:hanging="420"/>
      </w:pPr>
    </w:lvl>
    <w:lvl w:ilvl="3">
      <w:start w:val="1"/>
      <w:numFmt w:val="decimal"/>
      <w:lvlText w:val="%4."/>
      <w:lvlJc w:val="left"/>
      <w:pPr>
        <w:ind w:left="2104" w:hanging="420"/>
      </w:pPr>
    </w:lvl>
    <w:lvl w:ilvl="4">
      <w:start w:val="1"/>
      <w:numFmt w:val="lowerLetter"/>
      <w:lvlText w:val="%5)"/>
      <w:lvlJc w:val="left"/>
      <w:pPr>
        <w:ind w:left="2524" w:hanging="420"/>
      </w:pPr>
    </w:lvl>
    <w:lvl w:ilvl="5">
      <w:start w:val="1"/>
      <w:numFmt w:val="lowerRoman"/>
      <w:lvlText w:val="%6."/>
      <w:lvlJc w:val="right"/>
      <w:pPr>
        <w:ind w:left="2944" w:hanging="420"/>
      </w:pPr>
    </w:lvl>
    <w:lvl w:ilvl="6">
      <w:start w:val="1"/>
      <w:numFmt w:val="decimal"/>
      <w:lvlText w:val="%7."/>
      <w:lvlJc w:val="left"/>
      <w:pPr>
        <w:ind w:left="3364" w:hanging="420"/>
      </w:pPr>
    </w:lvl>
    <w:lvl w:ilvl="7">
      <w:start w:val="1"/>
      <w:numFmt w:val="lowerLetter"/>
      <w:lvlText w:val="%8)"/>
      <w:lvlJc w:val="left"/>
      <w:pPr>
        <w:ind w:left="3784" w:hanging="420"/>
      </w:pPr>
    </w:lvl>
    <w:lvl w:ilvl="8">
      <w:start w:val="1"/>
      <w:numFmt w:val="lowerRoman"/>
      <w:lvlText w:val="%9."/>
      <w:lvlJc w:val="right"/>
      <w:pPr>
        <w:ind w:left="4204" w:hanging="420"/>
      </w:pPr>
    </w:lvl>
  </w:abstractNum>
  <w:abstractNum w:abstractNumId="3" w15:restartNumberingAfterBreak="0">
    <w:nsid w:val="110F311B"/>
    <w:multiLevelType w:val="multilevel"/>
    <w:tmpl w:val="110F311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84259A"/>
    <w:multiLevelType w:val="multilevel"/>
    <w:tmpl w:val="1584259A"/>
    <w:lvl w:ilvl="0">
      <w:start w:val="1"/>
      <w:numFmt w:val="decimal"/>
      <w:lvlText w:val="%1、"/>
      <w:lvlJc w:val="left"/>
      <w:pPr>
        <w:ind w:left="784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4" w:hanging="420"/>
      </w:pPr>
    </w:lvl>
    <w:lvl w:ilvl="2">
      <w:start w:val="1"/>
      <w:numFmt w:val="lowerRoman"/>
      <w:lvlText w:val="%3."/>
      <w:lvlJc w:val="right"/>
      <w:pPr>
        <w:ind w:left="1684" w:hanging="420"/>
      </w:pPr>
    </w:lvl>
    <w:lvl w:ilvl="3">
      <w:start w:val="1"/>
      <w:numFmt w:val="decimal"/>
      <w:lvlText w:val="%4."/>
      <w:lvlJc w:val="left"/>
      <w:pPr>
        <w:ind w:left="2104" w:hanging="420"/>
      </w:pPr>
    </w:lvl>
    <w:lvl w:ilvl="4">
      <w:start w:val="1"/>
      <w:numFmt w:val="lowerLetter"/>
      <w:lvlText w:val="%5)"/>
      <w:lvlJc w:val="left"/>
      <w:pPr>
        <w:ind w:left="2524" w:hanging="420"/>
      </w:pPr>
    </w:lvl>
    <w:lvl w:ilvl="5">
      <w:start w:val="1"/>
      <w:numFmt w:val="lowerRoman"/>
      <w:lvlText w:val="%6."/>
      <w:lvlJc w:val="right"/>
      <w:pPr>
        <w:ind w:left="2944" w:hanging="420"/>
      </w:pPr>
    </w:lvl>
    <w:lvl w:ilvl="6">
      <w:start w:val="1"/>
      <w:numFmt w:val="decimal"/>
      <w:lvlText w:val="%7."/>
      <w:lvlJc w:val="left"/>
      <w:pPr>
        <w:ind w:left="3364" w:hanging="420"/>
      </w:pPr>
    </w:lvl>
    <w:lvl w:ilvl="7">
      <w:start w:val="1"/>
      <w:numFmt w:val="lowerLetter"/>
      <w:lvlText w:val="%8)"/>
      <w:lvlJc w:val="left"/>
      <w:pPr>
        <w:ind w:left="3784" w:hanging="420"/>
      </w:pPr>
    </w:lvl>
    <w:lvl w:ilvl="8">
      <w:start w:val="1"/>
      <w:numFmt w:val="lowerRoman"/>
      <w:lvlText w:val="%9."/>
      <w:lvlJc w:val="right"/>
      <w:pPr>
        <w:ind w:left="4204" w:hanging="420"/>
      </w:pPr>
    </w:lvl>
  </w:abstractNum>
  <w:abstractNum w:abstractNumId="5" w15:restartNumberingAfterBreak="0">
    <w:nsid w:val="284F1196"/>
    <w:multiLevelType w:val="multilevel"/>
    <w:tmpl w:val="284F1196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AAF38B8"/>
    <w:multiLevelType w:val="multilevel"/>
    <w:tmpl w:val="2AAF38B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B175912"/>
    <w:multiLevelType w:val="multilevel"/>
    <w:tmpl w:val="2B175912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BF34B77"/>
    <w:multiLevelType w:val="multilevel"/>
    <w:tmpl w:val="2BF34B77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0"/>
      <w:lvlText w:val="%1.%2"/>
      <w:lvlJc w:val="left"/>
      <w:pPr>
        <w:ind w:left="110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4038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31055295"/>
    <w:multiLevelType w:val="multilevel"/>
    <w:tmpl w:val="31055295"/>
    <w:lvl w:ilvl="0">
      <w:start w:val="1"/>
      <w:numFmt w:val="decimal"/>
      <w:lvlText w:val="%1、"/>
      <w:lvlJc w:val="left"/>
      <w:pPr>
        <w:ind w:left="784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4" w:hanging="420"/>
      </w:pPr>
    </w:lvl>
    <w:lvl w:ilvl="2">
      <w:start w:val="1"/>
      <w:numFmt w:val="lowerRoman"/>
      <w:lvlText w:val="%3."/>
      <w:lvlJc w:val="right"/>
      <w:pPr>
        <w:ind w:left="1684" w:hanging="420"/>
      </w:pPr>
    </w:lvl>
    <w:lvl w:ilvl="3">
      <w:start w:val="1"/>
      <w:numFmt w:val="decimal"/>
      <w:lvlText w:val="%4."/>
      <w:lvlJc w:val="left"/>
      <w:pPr>
        <w:ind w:left="2104" w:hanging="420"/>
      </w:pPr>
    </w:lvl>
    <w:lvl w:ilvl="4">
      <w:start w:val="1"/>
      <w:numFmt w:val="lowerLetter"/>
      <w:lvlText w:val="%5)"/>
      <w:lvlJc w:val="left"/>
      <w:pPr>
        <w:ind w:left="2524" w:hanging="420"/>
      </w:pPr>
    </w:lvl>
    <w:lvl w:ilvl="5">
      <w:start w:val="1"/>
      <w:numFmt w:val="lowerRoman"/>
      <w:lvlText w:val="%6."/>
      <w:lvlJc w:val="right"/>
      <w:pPr>
        <w:ind w:left="2944" w:hanging="420"/>
      </w:pPr>
    </w:lvl>
    <w:lvl w:ilvl="6">
      <w:start w:val="1"/>
      <w:numFmt w:val="decimal"/>
      <w:lvlText w:val="%7."/>
      <w:lvlJc w:val="left"/>
      <w:pPr>
        <w:ind w:left="3364" w:hanging="420"/>
      </w:pPr>
    </w:lvl>
    <w:lvl w:ilvl="7">
      <w:start w:val="1"/>
      <w:numFmt w:val="lowerLetter"/>
      <w:lvlText w:val="%8)"/>
      <w:lvlJc w:val="left"/>
      <w:pPr>
        <w:ind w:left="3784" w:hanging="420"/>
      </w:pPr>
    </w:lvl>
    <w:lvl w:ilvl="8">
      <w:start w:val="1"/>
      <w:numFmt w:val="lowerRoman"/>
      <w:lvlText w:val="%9."/>
      <w:lvlJc w:val="right"/>
      <w:pPr>
        <w:ind w:left="4204" w:hanging="420"/>
      </w:pPr>
    </w:lvl>
  </w:abstractNum>
  <w:abstractNum w:abstractNumId="10" w15:restartNumberingAfterBreak="0">
    <w:nsid w:val="31497AA1"/>
    <w:multiLevelType w:val="multilevel"/>
    <w:tmpl w:val="31497AA1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8333F0A"/>
    <w:multiLevelType w:val="multilevel"/>
    <w:tmpl w:val="38333F0A"/>
    <w:lvl w:ilvl="0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12" w15:restartNumberingAfterBreak="0">
    <w:nsid w:val="459654B1"/>
    <w:multiLevelType w:val="multilevel"/>
    <w:tmpl w:val="459654B1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9F8785A"/>
    <w:multiLevelType w:val="multilevel"/>
    <w:tmpl w:val="49F8785A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A0C6602"/>
    <w:multiLevelType w:val="multilevel"/>
    <w:tmpl w:val="4A0C6602"/>
    <w:lvl w:ilvl="0">
      <w:start w:val="1"/>
      <w:numFmt w:val="decimal"/>
      <w:lvlText w:val="%1、"/>
      <w:lvlJc w:val="left"/>
      <w:pPr>
        <w:ind w:left="784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4" w:hanging="420"/>
      </w:pPr>
    </w:lvl>
    <w:lvl w:ilvl="2">
      <w:start w:val="1"/>
      <w:numFmt w:val="lowerRoman"/>
      <w:lvlText w:val="%3."/>
      <w:lvlJc w:val="right"/>
      <w:pPr>
        <w:ind w:left="1684" w:hanging="420"/>
      </w:pPr>
    </w:lvl>
    <w:lvl w:ilvl="3">
      <w:start w:val="1"/>
      <w:numFmt w:val="decimal"/>
      <w:lvlText w:val="%4."/>
      <w:lvlJc w:val="left"/>
      <w:pPr>
        <w:ind w:left="2104" w:hanging="420"/>
      </w:pPr>
    </w:lvl>
    <w:lvl w:ilvl="4">
      <w:start w:val="1"/>
      <w:numFmt w:val="lowerLetter"/>
      <w:lvlText w:val="%5)"/>
      <w:lvlJc w:val="left"/>
      <w:pPr>
        <w:ind w:left="2524" w:hanging="420"/>
      </w:pPr>
    </w:lvl>
    <w:lvl w:ilvl="5">
      <w:start w:val="1"/>
      <w:numFmt w:val="lowerRoman"/>
      <w:lvlText w:val="%6."/>
      <w:lvlJc w:val="right"/>
      <w:pPr>
        <w:ind w:left="2944" w:hanging="420"/>
      </w:pPr>
    </w:lvl>
    <w:lvl w:ilvl="6">
      <w:start w:val="1"/>
      <w:numFmt w:val="decimal"/>
      <w:lvlText w:val="%7."/>
      <w:lvlJc w:val="left"/>
      <w:pPr>
        <w:ind w:left="3364" w:hanging="420"/>
      </w:pPr>
    </w:lvl>
    <w:lvl w:ilvl="7">
      <w:start w:val="1"/>
      <w:numFmt w:val="lowerLetter"/>
      <w:lvlText w:val="%8)"/>
      <w:lvlJc w:val="left"/>
      <w:pPr>
        <w:ind w:left="3784" w:hanging="420"/>
      </w:pPr>
    </w:lvl>
    <w:lvl w:ilvl="8">
      <w:start w:val="1"/>
      <w:numFmt w:val="lowerRoman"/>
      <w:lvlText w:val="%9."/>
      <w:lvlJc w:val="right"/>
      <w:pPr>
        <w:ind w:left="4204" w:hanging="420"/>
      </w:pPr>
    </w:lvl>
  </w:abstractNum>
  <w:abstractNum w:abstractNumId="15" w15:restartNumberingAfterBreak="0">
    <w:nsid w:val="57F10946"/>
    <w:multiLevelType w:val="multilevel"/>
    <w:tmpl w:val="57F10946"/>
    <w:lvl w:ilvl="0">
      <w:start w:val="1"/>
      <w:numFmt w:val="decimal"/>
      <w:lvlText w:val="%1、"/>
      <w:lvlJc w:val="left"/>
      <w:pPr>
        <w:ind w:left="784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4" w:hanging="420"/>
      </w:pPr>
    </w:lvl>
    <w:lvl w:ilvl="2">
      <w:start w:val="1"/>
      <w:numFmt w:val="lowerRoman"/>
      <w:lvlText w:val="%3."/>
      <w:lvlJc w:val="right"/>
      <w:pPr>
        <w:ind w:left="1684" w:hanging="420"/>
      </w:pPr>
    </w:lvl>
    <w:lvl w:ilvl="3">
      <w:start w:val="1"/>
      <w:numFmt w:val="decimal"/>
      <w:lvlText w:val="%4."/>
      <w:lvlJc w:val="left"/>
      <w:pPr>
        <w:ind w:left="2104" w:hanging="420"/>
      </w:pPr>
    </w:lvl>
    <w:lvl w:ilvl="4">
      <w:start w:val="1"/>
      <w:numFmt w:val="lowerLetter"/>
      <w:lvlText w:val="%5)"/>
      <w:lvlJc w:val="left"/>
      <w:pPr>
        <w:ind w:left="2524" w:hanging="420"/>
      </w:pPr>
    </w:lvl>
    <w:lvl w:ilvl="5">
      <w:start w:val="1"/>
      <w:numFmt w:val="lowerRoman"/>
      <w:lvlText w:val="%6."/>
      <w:lvlJc w:val="right"/>
      <w:pPr>
        <w:ind w:left="2944" w:hanging="420"/>
      </w:pPr>
    </w:lvl>
    <w:lvl w:ilvl="6">
      <w:start w:val="1"/>
      <w:numFmt w:val="decimal"/>
      <w:lvlText w:val="%7."/>
      <w:lvlJc w:val="left"/>
      <w:pPr>
        <w:ind w:left="3364" w:hanging="420"/>
      </w:pPr>
    </w:lvl>
    <w:lvl w:ilvl="7">
      <w:start w:val="1"/>
      <w:numFmt w:val="lowerLetter"/>
      <w:lvlText w:val="%8)"/>
      <w:lvlJc w:val="left"/>
      <w:pPr>
        <w:ind w:left="3784" w:hanging="420"/>
      </w:pPr>
    </w:lvl>
    <w:lvl w:ilvl="8">
      <w:start w:val="1"/>
      <w:numFmt w:val="lowerRoman"/>
      <w:lvlText w:val="%9."/>
      <w:lvlJc w:val="right"/>
      <w:pPr>
        <w:ind w:left="4204" w:hanging="420"/>
      </w:pPr>
    </w:lvl>
  </w:abstractNum>
  <w:abstractNum w:abstractNumId="16" w15:restartNumberingAfterBreak="0">
    <w:nsid w:val="58A74F51"/>
    <w:multiLevelType w:val="multilevel"/>
    <w:tmpl w:val="58A74F51"/>
    <w:lvl w:ilvl="0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17" w15:restartNumberingAfterBreak="0">
    <w:nsid w:val="5BDA1178"/>
    <w:multiLevelType w:val="multilevel"/>
    <w:tmpl w:val="5BDA117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BFB025F"/>
    <w:multiLevelType w:val="multilevel"/>
    <w:tmpl w:val="5BFB025F"/>
    <w:lvl w:ilvl="0">
      <w:start w:val="1"/>
      <w:numFmt w:val="decimal"/>
      <w:lvlText w:val="%1、"/>
      <w:lvlJc w:val="left"/>
      <w:pPr>
        <w:ind w:left="784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4" w:hanging="420"/>
      </w:pPr>
    </w:lvl>
    <w:lvl w:ilvl="2">
      <w:start w:val="1"/>
      <w:numFmt w:val="lowerRoman"/>
      <w:lvlText w:val="%3."/>
      <w:lvlJc w:val="right"/>
      <w:pPr>
        <w:ind w:left="1684" w:hanging="420"/>
      </w:pPr>
    </w:lvl>
    <w:lvl w:ilvl="3">
      <w:start w:val="1"/>
      <w:numFmt w:val="decimal"/>
      <w:lvlText w:val="%4."/>
      <w:lvlJc w:val="left"/>
      <w:pPr>
        <w:ind w:left="2104" w:hanging="420"/>
      </w:pPr>
    </w:lvl>
    <w:lvl w:ilvl="4">
      <w:start w:val="1"/>
      <w:numFmt w:val="lowerLetter"/>
      <w:lvlText w:val="%5)"/>
      <w:lvlJc w:val="left"/>
      <w:pPr>
        <w:ind w:left="2524" w:hanging="420"/>
      </w:pPr>
    </w:lvl>
    <w:lvl w:ilvl="5">
      <w:start w:val="1"/>
      <w:numFmt w:val="lowerRoman"/>
      <w:lvlText w:val="%6."/>
      <w:lvlJc w:val="right"/>
      <w:pPr>
        <w:ind w:left="2944" w:hanging="420"/>
      </w:pPr>
    </w:lvl>
    <w:lvl w:ilvl="6">
      <w:start w:val="1"/>
      <w:numFmt w:val="decimal"/>
      <w:lvlText w:val="%7."/>
      <w:lvlJc w:val="left"/>
      <w:pPr>
        <w:ind w:left="3364" w:hanging="420"/>
      </w:pPr>
    </w:lvl>
    <w:lvl w:ilvl="7">
      <w:start w:val="1"/>
      <w:numFmt w:val="lowerLetter"/>
      <w:lvlText w:val="%8)"/>
      <w:lvlJc w:val="left"/>
      <w:pPr>
        <w:ind w:left="3784" w:hanging="420"/>
      </w:pPr>
    </w:lvl>
    <w:lvl w:ilvl="8">
      <w:start w:val="1"/>
      <w:numFmt w:val="lowerRoman"/>
      <w:lvlText w:val="%9."/>
      <w:lvlJc w:val="right"/>
      <w:pPr>
        <w:ind w:left="4204" w:hanging="420"/>
      </w:pPr>
    </w:lvl>
  </w:abstractNum>
  <w:abstractNum w:abstractNumId="19" w15:restartNumberingAfterBreak="0">
    <w:nsid w:val="65DD2F11"/>
    <w:multiLevelType w:val="multilevel"/>
    <w:tmpl w:val="65DD2F11"/>
    <w:lvl w:ilvl="0">
      <w:start w:val="1"/>
      <w:numFmt w:val="decimal"/>
      <w:lvlText w:val="%1、"/>
      <w:lvlJc w:val="left"/>
      <w:pPr>
        <w:ind w:left="784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4" w:hanging="420"/>
      </w:pPr>
    </w:lvl>
    <w:lvl w:ilvl="2">
      <w:start w:val="1"/>
      <w:numFmt w:val="lowerRoman"/>
      <w:lvlText w:val="%3."/>
      <w:lvlJc w:val="right"/>
      <w:pPr>
        <w:ind w:left="1684" w:hanging="420"/>
      </w:pPr>
    </w:lvl>
    <w:lvl w:ilvl="3">
      <w:start w:val="1"/>
      <w:numFmt w:val="decimal"/>
      <w:lvlText w:val="%4."/>
      <w:lvlJc w:val="left"/>
      <w:pPr>
        <w:ind w:left="2104" w:hanging="420"/>
      </w:pPr>
    </w:lvl>
    <w:lvl w:ilvl="4">
      <w:start w:val="1"/>
      <w:numFmt w:val="lowerLetter"/>
      <w:lvlText w:val="%5)"/>
      <w:lvlJc w:val="left"/>
      <w:pPr>
        <w:ind w:left="2524" w:hanging="420"/>
      </w:pPr>
    </w:lvl>
    <w:lvl w:ilvl="5">
      <w:start w:val="1"/>
      <w:numFmt w:val="lowerRoman"/>
      <w:lvlText w:val="%6."/>
      <w:lvlJc w:val="right"/>
      <w:pPr>
        <w:ind w:left="2944" w:hanging="420"/>
      </w:pPr>
    </w:lvl>
    <w:lvl w:ilvl="6">
      <w:start w:val="1"/>
      <w:numFmt w:val="decimal"/>
      <w:lvlText w:val="%7."/>
      <w:lvlJc w:val="left"/>
      <w:pPr>
        <w:ind w:left="3364" w:hanging="420"/>
      </w:pPr>
    </w:lvl>
    <w:lvl w:ilvl="7">
      <w:start w:val="1"/>
      <w:numFmt w:val="lowerLetter"/>
      <w:lvlText w:val="%8)"/>
      <w:lvlJc w:val="left"/>
      <w:pPr>
        <w:ind w:left="3784" w:hanging="420"/>
      </w:pPr>
    </w:lvl>
    <w:lvl w:ilvl="8">
      <w:start w:val="1"/>
      <w:numFmt w:val="lowerRoman"/>
      <w:lvlText w:val="%9."/>
      <w:lvlJc w:val="right"/>
      <w:pPr>
        <w:ind w:left="4204" w:hanging="420"/>
      </w:pPr>
    </w:lvl>
  </w:abstractNum>
  <w:abstractNum w:abstractNumId="20" w15:restartNumberingAfterBreak="0">
    <w:nsid w:val="68985C07"/>
    <w:multiLevelType w:val="multilevel"/>
    <w:tmpl w:val="68985C07"/>
    <w:lvl w:ilvl="0">
      <w:start w:val="1"/>
      <w:numFmt w:val="decimal"/>
      <w:lvlText w:val="%1、"/>
      <w:lvlJc w:val="left"/>
      <w:pPr>
        <w:ind w:left="784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4" w:hanging="420"/>
      </w:pPr>
    </w:lvl>
    <w:lvl w:ilvl="2">
      <w:start w:val="1"/>
      <w:numFmt w:val="lowerRoman"/>
      <w:lvlText w:val="%3."/>
      <w:lvlJc w:val="right"/>
      <w:pPr>
        <w:ind w:left="1684" w:hanging="420"/>
      </w:pPr>
    </w:lvl>
    <w:lvl w:ilvl="3">
      <w:start w:val="1"/>
      <w:numFmt w:val="decimal"/>
      <w:lvlText w:val="%4."/>
      <w:lvlJc w:val="left"/>
      <w:pPr>
        <w:ind w:left="2104" w:hanging="420"/>
      </w:pPr>
    </w:lvl>
    <w:lvl w:ilvl="4">
      <w:start w:val="1"/>
      <w:numFmt w:val="lowerLetter"/>
      <w:lvlText w:val="%5)"/>
      <w:lvlJc w:val="left"/>
      <w:pPr>
        <w:ind w:left="2524" w:hanging="420"/>
      </w:pPr>
    </w:lvl>
    <w:lvl w:ilvl="5">
      <w:start w:val="1"/>
      <w:numFmt w:val="lowerRoman"/>
      <w:lvlText w:val="%6."/>
      <w:lvlJc w:val="right"/>
      <w:pPr>
        <w:ind w:left="2944" w:hanging="420"/>
      </w:pPr>
    </w:lvl>
    <w:lvl w:ilvl="6">
      <w:start w:val="1"/>
      <w:numFmt w:val="decimal"/>
      <w:lvlText w:val="%7."/>
      <w:lvlJc w:val="left"/>
      <w:pPr>
        <w:ind w:left="3364" w:hanging="420"/>
      </w:pPr>
    </w:lvl>
    <w:lvl w:ilvl="7">
      <w:start w:val="1"/>
      <w:numFmt w:val="lowerLetter"/>
      <w:lvlText w:val="%8)"/>
      <w:lvlJc w:val="left"/>
      <w:pPr>
        <w:ind w:left="3784" w:hanging="420"/>
      </w:pPr>
    </w:lvl>
    <w:lvl w:ilvl="8">
      <w:start w:val="1"/>
      <w:numFmt w:val="lowerRoman"/>
      <w:lvlText w:val="%9."/>
      <w:lvlJc w:val="right"/>
      <w:pPr>
        <w:ind w:left="4204" w:hanging="420"/>
      </w:pPr>
    </w:lvl>
  </w:abstractNum>
  <w:abstractNum w:abstractNumId="21" w15:restartNumberingAfterBreak="0">
    <w:nsid w:val="694B380E"/>
    <w:multiLevelType w:val="multilevel"/>
    <w:tmpl w:val="694B380E"/>
    <w:lvl w:ilvl="0">
      <w:start w:val="1"/>
      <w:numFmt w:val="decimal"/>
      <w:lvlText w:val="%1、"/>
      <w:lvlJc w:val="left"/>
      <w:pPr>
        <w:ind w:left="784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4" w:hanging="420"/>
      </w:pPr>
    </w:lvl>
    <w:lvl w:ilvl="2">
      <w:start w:val="1"/>
      <w:numFmt w:val="lowerRoman"/>
      <w:lvlText w:val="%3."/>
      <w:lvlJc w:val="right"/>
      <w:pPr>
        <w:ind w:left="1684" w:hanging="420"/>
      </w:pPr>
    </w:lvl>
    <w:lvl w:ilvl="3">
      <w:start w:val="1"/>
      <w:numFmt w:val="decimal"/>
      <w:lvlText w:val="%4."/>
      <w:lvlJc w:val="left"/>
      <w:pPr>
        <w:ind w:left="2104" w:hanging="420"/>
      </w:pPr>
    </w:lvl>
    <w:lvl w:ilvl="4">
      <w:start w:val="1"/>
      <w:numFmt w:val="lowerLetter"/>
      <w:lvlText w:val="%5)"/>
      <w:lvlJc w:val="left"/>
      <w:pPr>
        <w:ind w:left="2524" w:hanging="420"/>
      </w:pPr>
    </w:lvl>
    <w:lvl w:ilvl="5">
      <w:start w:val="1"/>
      <w:numFmt w:val="lowerRoman"/>
      <w:lvlText w:val="%6."/>
      <w:lvlJc w:val="right"/>
      <w:pPr>
        <w:ind w:left="2944" w:hanging="420"/>
      </w:pPr>
    </w:lvl>
    <w:lvl w:ilvl="6">
      <w:start w:val="1"/>
      <w:numFmt w:val="decimal"/>
      <w:lvlText w:val="%7."/>
      <w:lvlJc w:val="left"/>
      <w:pPr>
        <w:ind w:left="3364" w:hanging="420"/>
      </w:pPr>
    </w:lvl>
    <w:lvl w:ilvl="7">
      <w:start w:val="1"/>
      <w:numFmt w:val="lowerLetter"/>
      <w:lvlText w:val="%8)"/>
      <w:lvlJc w:val="left"/>
      <w:pPr>
        <w:ind w:left="3784" w:hanging="420"/>
      </w:pPr>
    </w:lvl>
    <w:lvl w:ilvl="8">
      <w:start w:val="1"/>
      <w:numFmt w:val="lowerRoman"/>
      <w:lvlText w:val="%9."/>
      <w:lvlJc w:val="right"/>
      <w:pPr>
        <w:ind w:left="4204" w:hanging="420"/>
      </w:pPr>
    </w:lvl>
  </w:abstractNum>
  <w:abstractNum w:abstractNumId="22" w15:restartNumberingAfterBreak="0">
    <w:nsid w:val="6BE4497E"/>
    <w:multiLevelType w:val="multilevel"/>
    <w:tmpl w:val="6BE4497E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D7DD81D"/>
    <w:multiLevelType w:val="singleLevel"/>
    <w:tmpl w:val="6D7DD81D"/>
    <w:lvl w:ilvl="0">
      <w:start w:val="1"/>
      <w:numFmt w:val="decimal"/>
      <w:suff w:val="nothing"/>
      <w:lvlText w:val="%1）"/>
      <w:lvlJc w:val="left"/>
      <w:pPr>
        <w:ind w:left="-4"/>
      </w:pPr>
    </w:lvl>
  </w:abstractNum>
  <w:abstractNum w:abstractNumId="24" w15:restartNumberingAfterBreak="0">
    <w:nsid w:val="72405565"/>
    <w:multiLevelType w:val="multilevel"/>
    <w:tmpl w:val="72405565"/>
    <w:lvl w:ilvl="0">
      <w:start w:val="1"/>
      <w:numFmt w:val="decimal"/>
      <w:lvlText w:val="%1、"/>
      <w:lvlJc w:val="left"/>
      <w:pPr>
        <w:ind w:left="784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4" w:hanging="420"/>
      </w:pPr>
    </w:lvl>
    <w:lvl w:ilvl="2">
      <w:start w:val="1"/>
      <w:numFmt w:val="lowerRoman"/>
      <w:lvlText w:val="%3."/>
      <w:lvlJc w:val="right"/>
      <w:pPr>
        <w:ind w:left="1684" w:hanging="420"/>
      </w:pPr>
    </w:lvl>
    <w:lvl w:ilvl="3">
      <w:start w:val="1"/>
      <w:numFmt w:val="decimal"/>
      <w:lvlText w:val="%4."/>
      <w:lvlJc w:val="left"/>
      <w:pPr>
        <w:ind w:left="2104" w:hanging="420"/>
      </w:pPr>
    </w:lvl>
    <w:lvl w:ilvl="4">
      <w:start w:val="1"/>
      <w:numFmt w:val="lowerLetter"/>
      <w:lvlText w:val="%5)"/>
      <w:lvlJc w:val="left"/>
      <w:pPr>
        <w:ind w:left="2524" w:hanging="420"/>
      </w:pPr>
    </w:lvl>
    <w:lvl w:ilvl="5">
      <w:start w:val="1"/>
      <w:numFmt w:val="lowerRoman"/>
      <w:lvlText w:val="%6."/>
      <w:lvlJc w:val="right"/>
      <w:pPr>
        <w:ind w:left="2944" w:hanging="420"/>
      </w:pPr>
    </w:lvl>
    <w:lvl w:ilvl="6">
      <w:start w:val="1"/>
      <w:numFmt w:val="decimal"/>
      <w:lvlText w:val="%7."/>
      <w:lvlJc w:val="left"/>
      <w:pPr>
        <w:ind w:left="3364" w:hanging="420"/>
      </w:pPr>
    </w:lvl>
    <w:lvl w:ilvl="7">
      <w:start w:val="1"/>
      <w:numFmt w:val="lowerLetter"/>
      <w:lvlText w:val="%8)"/>
      <w:lvlJc w:val="left"/>
      <w:pPr>
        <w:ind w:left="3784" w:hanging="420"/>
      </w:pPr>
    </w:lvl>
    <w:lvl w:ilvl="8">
      <w:start w:val="1"/>
      <w:numFmt w:val="lowerRoman"/>
      <w:lvlText w:val="%9."/>
      <w:lvlJc w:val="right"/>
      <w:pPr>
        <w:ind w:left="4204" w:hanging="420"/>
      </w:pPr>
    </w:lvl>
  </w:abstractNum>
  <w:abstractNum w:abstractNumId="25" w15:restartNumberingAfterBreak="0">
    <w:nsid w:val="754B0BB8"/>
    <w:multiLevelType w:val="multilevel"/>
    <w:tmpl w:val="754B0BB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pStyle w:val="TableDescription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8"/>
  </w:num>
  <w:num w:numId="2">
    <w:abstractNumId w:val="0"/>
  </w:num>
  <w:num w:numId="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6"/>
  </w:num>
  <w:num w:numId="5">
    <w:abstractNumId w:val="23"/>
  </w:num>
  <w:num w:numId="6">
    <w:abstractNumId w:val="15"/>
  </w:num>
  <w:num w:numId="7">
    <w:abstractNumId w:val="10"/>
  </w:num>
  <w:num w:numId="8">
    <w:abstractNumId w:val="7"/>
  </w:num>
  <w:num w:numId="9">
    <w:abstractNumId w:val="13"/>
  </w:num>
  <w:num w:numId="10">
    <w:abstractNumId w:val="17"/>
  </w:num>
  <w:num w:numId="11">
    <w:abstractNumId w:val="22"/>
  </w:num>
  <w:num w:numId="12">
    <w:abstractNumId w:val="6"/>
  </w:num>
  <w:num w:numId="13">
    <w:abstractNumId w:val="12"/>
  </w:num>
  <w:num w:numId="14">
    <w:abstractNumId w:val="5"/>
  </w:num>
  <w:num w:numId="15">
    <w:abstractNumId w:val="3"/>
  </w:num>
  <w:num w:numId="16">
    <w:abstractNumId w:val="1"/>
  </w:num>
  <w:num w:numId="17">
    <w:abstractNumId w:val="4"/>
  </w:num>
  <w:num w:numId="18">
    <w:abstractNumId w:val="2"/>
  </w:num>
  <w:num w:numId="19">
    <w:abstractNumId w:val="20"/>
  </w:num>
  <w:num w:numId="20">
    <w:abstractNumId w:val="24"/>
  </w:num>
  <w:num w:numId="21">
    <w:abstractNumId w:val="9"/>
  </w:num>
  <w:num w:numId="22">
    <w:abstractNumId w:val="19"/>
  </w:num>
  <w:num w:numId="23">
    <w:abstractNumId w:val="21"/>
  </w:num>
  <w:num w:numId="24">
    <w:abstractNumId w:val="18"/>
  </w:num>
  <w:num w:numId="25">
    <w:abstractNumId w:val="14"/>
  </w:num>
  <w:num w:numId="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embedTrueTypeFonts/>
  <w:saveSubsetFonts/>
  <w:bordersDoNotSurroundHeader/>
  <w:bordersDoNotSurroundFooter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4790"/>
    <w:rsid w:val="00000A11"/>
    <w:rsid w:val="0000260C"/>
    <w:rsid w:val="00002E84"/>
    <w:rsid w:val="0000361A"/>
    <w:rsid w:val="0000388F"/>
    <w:rsid w:val="00003E3D"/>
    <w:rsid w:val="00005B0F"/>
    <w:rsid w:val="000066B5"/>
    <w:rsid w:val="00012393"/>
    <w:rsid w:val="00012D0B"/>
    <w:rsid w:val="000139EA"/>
    <w:rsid w:val="00014226"/>
    <w:rsid w:val="000144CA"/>
    <w:rsid w:val="00014D2B"/>
    <w:rsid w:val="00016CC7"/>
    <w:rsid w:val="00016DC5"/>
    <w:rsid w:val="00016F4A"/>
    <w:rsid w:val="00016F62"/>
    <w:rsid w:val="000175C0"/>
    <w:rsid w:val="000175C6"/>
    <w:rsid w:val="000178A6"/>
    <w:rsid w:val="000215DE"/>
    <w:rsid w:val="00021666"/>
    <w:rsid w:val="0002207A"/>
    <w:rsid w:val="000228CE"/>
    <w:rsid w:val="00023059"/>
    <w:rsid w:val="0002390C"/>
    <w:rsid w:val="00024343"/>
    <w:rsid w:val="000252CA"/>
    <w:rsid w:val="00025EE6"/>
    <w:rsid w:val="000263F9"/>
    <w:rsid w:val="000269C5"/>
    <w:rsid w:val="000278C3"/>
    <w:rsid w:val="00027A60"/>
    <w:rsid w:val="00027F6E"/>
    <w:rsid w:val="000300DC"/>
    <w:rsid w:val="000303A4"/>
    <w:rsid w:val="0003194B"/>
    <w:rsid w:val="00031EE5"/>
    <w:rsid w:val="00032BD4"/>
    <w:rsid w:val="000335B0"/>
    <w:rsid w:val="00034141"/>
    <w:rsid w:val="00036111"/>
    <w:rsid w:val="00036283"/>
    <w:rsid w:val="0003629E"/>
    <w:rsid w:val="00036F4B"/>
    <w:rsid w:val="0004060B"/>
    <w:rsid w:val="000408E8"/>
    <w:rsid w:val="00040937"/>
    <w:rsid w:val="00040999"/>
    <w:rsid w:val="00040D52"/>
    <w:rsid w:val="00040E36"/>
    <w:rsid w:val="00041645"/>
    <w:rsid w:val="0004278E"/>
    <w:rsid w:val="00042A26"/>
    <w:rsid w:val="00042BB1"/>
    <w:rsid w:val="00043020"/>
    <w:rsid w:val="000437F0"/>
    <w:rsid w:val="000438C2"/>
    <w:rsid w:val="0004476F"/>
    <w:rsid w:val="00044AB5"/>
    <w:rsid w:val="000451A2"/>
    <w:rsid w:val="00045D53"/>
    <w:rsid w:val="0004677C"/>
    <w:rsid w:val="000471DB"/>
    <w:rsid w:val="00047D8E"/>
    <w:rsid w:val="000509C3"/>
    <w:rsid w:val="00050FC4"/>
    <w:rsid w:val="000517CD"/>
    <w:rsid w:val="00051D0D"/>
    <w:rsid w:val="00052495"/>
    <w:rsid w:val="00053D8C"/>
    <w:rsid w:val="0005443F"/>
    <w:rsid w:val="00054C65"/>
    <w:rsid w:val="0005505E"/>
    <w:rsid w:val="00055531"/>
    <w:rsid w:val="00055B94"/>
    <w:rsid w:val="0005749C"/>
    <w:rsid w:val="00057614"/>
    <w:rsid w:val="00057FC8"/>
    <w:rsid w:val="00060413"/>
    <w:rsid w:val="00060F80"/>
    <w:rsid w:val="000611FD"/>
    <w:rsid w:val="00061753"/>
    <w:rsid w:val="000617C7"/>
    <w:rsid w:val="0006268C"/>
    <w:rsid w:val="0006292C"/>
    <w:rsid w:val="00062935"/>
    <w:rsid w:val="00062A66"/>
    <w:rsid w:val="00062C48"/>
    <w:rsid w:val="00062DFB"/>
    <w:rsid w:val="000630E5"/>
    <w:rsid w:val="0006331D"/>
    <w:rsid w:val="000636C2"/>
    <w:rsid w:val="00063E15"/>
    <w:rsid w:val="00063E8D"/>
    <w:rsid w:val="000641A3"/>
    <w:rsid w:val="000642AA"/>
    <w:rsid w:val="00064474"/>
    <w:rsid w:val="00064A0F"/>
    <w:rsid w:val="00064CD7"/>
    <w:rsid w:val="00064E4A"/>
    <w:rsid w:val="00065049"/>
    <w:rsid w:val="000650BC"/>
    <w:rsid w:val="00065A6A"/>
    <w:rsid w:val="00065D08"/>
    <w:rsid w:val="00065D4A"/>
    <w:rsid w:val="0006600A"/>
    <w:rsid w:val="00066581"/>
    <w:rsid w:val="00067101"/>
    <w:rsid w:val="0006720A"/>
    <w:rsid w:val="0006747D"/>
    <w:rsid w:val="00067D66"/>
    <w:rsid w:val="000713A5"/>
    <w:rsid w:val="00072576"/>
    <w:rsid w:val="00073395"/>
    <w:rsid w:val="00073A4D"/>
    <w:rsid w:val="00074223"/>
    <w:rsid w:val="00075354"/>
    <w:rsid w:val="00075E2E"/>
    <w:rsid w:val="000765FC"/>
    <w:rsid w:val="000769EC"/>
    <w:rsid w:val="00077320"/>
    <w:rsid w:val="00077439"/>
    <w:rsid w:val="00077473"/>
    <w:rsid w:val="00080484"/>
    <w:rsid w:val="00080CF2"/>
    <w:rsid w:val="0008126B"/>
    <w:rsid w:val="00081C50"/>
    <w:rsid w:val="00081C79"/>
    <w:rsid w:val="00082989"/>
    <w:rsid w:val="000831AC"/>
    <w:rsid w:val="000835C7"/>
    <w:rsid w:val="00083B97"/>
    <w:rsid w:val="00083CAE"/>
    <w:rsid w:val="000842C0"/>
    <w:rsid w:val="0008565A"/>
    <w:rsid w:val="00086C82"/>
    <w:rsid w:val="00086DF6"/>
    <w:rsid w:val="0008719A"/>
    <w:rsid w:val="00087705"/>
    <w:rsid w:val="0008786D"/>
    <w:rsid w:val="000908DD"/>
    <w:rsid w:val="000916D6"/>
    <w:rsid w:val="000920CF"/>
    <w:rsid w:val="000927BF"/>
    <w:rsid w:val="00092B9A"/>
    <w:rsid w:val="00095632"/>
    <w:rsid w:val="00095DCA"/>
    <w:rsid w:val="000961EA"/>
    <w:rsid w:val="00097546"/>
    <w:rsid w:val="00097F36"/>
    <w:rsid w:val="000A0A86"/>
    <w:rsid w:val="000A0BF8"/>
    <w:rsid w:val="000A2880"/>
    <w:rsid w:val="000A2BAB"/>
    <w:rsid w:val="000A3C66"/>
    <w:rsid w:val="000A46AA"/>
    <w:rsid w:val="000A4F34"/>
    <w:rsid w:val="000A5B68"/>
    <w:rsid w:val="000A6250"/>
    <w:rsid w:val="000A7152"/>
    <w:rsid w:val="000A7507"/>
    <w:rsid w:val="000A7A07"/>
    <w:rsid w:val="000A7B64"/>
    <w:rsid w:val="000A7D4E"/>
    <w:rsid w:val="000B06D5"/>
    <w:rsid w:val="000B0BC9"/>
    <w:rsid w:val="000B0EB9"/>
    <w:rsid w:val="000B122F"/>
    <w:rsid w:val="000B2883"/>
    <w:rsid w:val="000B2AE1"/>
    <w:rsid w:val="000B3510"/>
    <w:rsid w:val="000B3C8A"/>
    <w:rsid w:val="000B5612"/>
    <w:rsid w:val="000B6020"/>
    <w:rsid w:val="000B61CA"/>
    <w:rsid w:val="000B6E92"/>
    <w:rsid w:val="000B6F1C"/>
    <w:rsid w:val="000B7472"/>
    <w:rsid w:val="000C030E"/>
    <w:rsid w:val="000C06B3"/>
    <w:rsid w:val="000C078E"/>
    <w:rsid w:val="000C0CF7"/>
    <w:rsid w:val="000C0DF0"/>
    <w:rsid w:val="000C1BF1"/>
    <w:rsid w:val="000C1E70"/>
    <w:rsid w:val="000C22DE"/>
    <w:rsid w:val="000C2437"/>
    <w:rsid w:val="000C2AF1"/>
    <w:rsid w:val="000C3308"/>
    <w:rsid w:val="000C4228"/>
    <w:rsid w:val="000C4F58"/>
    <w:rsid w:val="000C604F"/>
    <w:rsid w:val="000C63A4"/>
    <w:rsid w:val="000C670A"/>
    <w:rsid w:val="000C6D99"/>
    <w:rsid w:val="000C76C2"/>
    <w:rsid w:val="000D0266"/>
    <w:rsid w:val="000D0848"/>
    <w:rsid w:val="000D0FCE"/>
    <w:rsid w:val="000D2E22"/>
    <w:rsid w:val="000D3289"/>
    <w:rsid w:val="000D3D3B"/>
    <w:rsid w:val="000D463B"/>
    <w:rsid w:val="000D5314"/>
    <w:rsid w:val="000D6593"/>
    <w:rsid w:val="000D6624"/>
    <w:rsid w:val="000D742C"/>
    <w:rsid w:val="000D7D08"/>
    <w:rsid w:val="000E03A0"/>
    <w:rsid w:val="000E0E49"/>
    <w:rsid w:val="000E1B37"/>
    <w:rsid w:val="000E1C2B"/>
    <w:rsid w:val="000E2F10"/>
    <w:rsid w:val="000E3824"/>
    <w:rsid w:val="000E3C3C"/>
    <w:rsid w:val="000E3E87"/>
    <w:rsid w:val="000E3FD2"/>
    <w:rsid w:val="000E49FB"/>
    <w:rsid w:val="000E4AE9"/>
    <w:rsid w:val="000E4DBC"/>
    <w:rsid w:val="000E5176"/>
    <w:rsid w:val="000E53AC"/>
    <w:rsid w:val="000E5814"/>
    <w:rsid w:val="000E6C19"/>
    <w:rsid w:val="000F0344"/>
    <w:rsid w:val="000F03BA"/>
    <w:rsid w:val="000F0ADF"/>
    <w:rsid w:val="000F131C"/>
    <w:rsid w:val="000F15CE"/>
    <w:rsid w:val="000F16AC"/>
    <w:rsid w:val="000F222D"/>
    <w:rsid w:val="000F2DAB"/>
    <w:rsid w:val="000F2FA7"/>
    <w:rsid w:val="000F37B8"/>
    <w:rsid w:val="000F5569"/>
    <w:rsid w:val="000F5DA4"/>
    <w:rsid w:val="000F62B0"/>
    <w:rsid w:val="000F63BD"/>
    <w:rsid w:val="000F6B82"/>
    <w:rsid w:val="000F7333"/>
    <w:rsid w:val="000F776D"/>
    <w:rsid w:val="000F78FB"/>
    <w:rsid w:val="00103D0A"/>
    <w:rsid w:val="00103EB8"/>
    <w:rsid w:val="001045EE"/>
    <w:rsid w:val="00104D4E"/>
    <w:rsid w:val="00104F5E"/>
    <w:rsid w:val="00105424"/>
    <w:rsid w:val="001057B1"/>
    <w:rsid w:val="001062B7"/>
    <w:rsid w:val="00106552"/>
    <w:rsid w:val="00106781"/>
    <w:rsid w:val="0010745A"/>
    <w:rsid w:val="00107799"/>
    <w:rsid w:val="00107878"/>
    <w:rsid w:val="00110FB7"/>
    <w:rsid w:val="00113266"/>
    <w:rsid w:val="001135CE"/>
    <w:rsid w:val="001136F6"/>
    <w:rsid w:val="00113A0A"/>
    <w:rsid w:val="00113C29"/>
    <w:rsid w:val="00113E6B"/>
    <w:rsid w:val="00115155"/>
    <w:rsid w:val="0011523A"/>
    <w:rsid w:val="001160EF"/>
    <w:rsid w:val="0011614A"/>
    <w:rsid w:val="0011793A"/>
    <w:rsid w:val="00117F50"/>
    <w:rsid w:val="001211B3"/>
    <w:rsid w:val="001215C7"/>
    <w:rsid w:val="001219AF"/>
    <w:rsid w:val="00121CD2"/>
    <w:rsid w:val="00121F92"/>
    <w:rsid w:val="00122B6C"/>
    <w:rsid w:val="00123806"/>
    <w:rsid w:val="00123EC6"/>
    <w:rsid w:val="00124637"/>
    <w:rsid w:val="00125B8F"/>
    <w:rsid w:val="001264F6"/>
    <w:rsid w:val="00126821"/>
    <w:rsid w:val="00130BA6"/>
    <w:rsid w:val="00131E18"/>
    <w:rsid w:val="00131E6A"/>
    <w:rsid w:val="00132C46"/>
    <w:rsid w:val="00132EF6"/>
    <w:rsid w:val="001333FA"/>
    <w:rsid w:val="00133E12"/>
    <w:rsid w:val="0013447F"/>
    <w:rsid w:val="00134799"/>
    <w:rsid w:val="001352AC"/>
    <w:rsid w:val="001353D2"/>
    <w:rsid w:val="00135D89"/>
    <w:rsid w:val="0013603F"/>
    <w:rsid w:val="00136A7F"/>
    <w:rsid w:val="00136D40"/>
    <w:rsid w:val="001378E4"/>
    <w:rsid w:val="00141D6F"/>
    <w:rsid w:val="001438B8"/>
    <w:rsid w:val="00143F4D"/>
    <w:rsid w:val="001446F2"/>
    <w:rsid w:val="00144D23"/>
    <w:rsid w:val="0014619F"/>
    <w:rsid w:val="0014770A"/>
    <w:rsid w:val="00150395"/>
    <w:rsid w:val="0015091D"/>
    <w:rsid w:val="00152735"/>
    <w:rsid w:val="001532D4"/>
    <w:rsid w:val="00153C91"/>
    <w:rsid w:val="001544FF"/>
    <w:rsid w:val="00154759"/>
    <w:rsid w:val="00154B8F"/>
    <w:rsid w:val="00154D4E"/>
    <w:rsid w:val="00156498"/>
    <w:rsid w:val="0015650A"/>
    <w:rsid w:val="00156899"/>
    <w:rsid w:val="0015718C"/>
    <w:rsid w:val="001578F6"/>
    <w:rsid w:val="00157CD6"/>
    <w:rsid w:val="001606E8"/>
    <w:rsid w:val="00161E12"/>
    <w:rsid w:val="001627CF"/>
    <w:rsid w:val="00162A79"/>
    <w:rsid w:val="00162E1E"/>
    <w:rsid w:val="0016307F"/>
    <w:rsid w:val="00163235"/>
    <w:rsid w:val="00163EE7"/>
    <w:rsid w:val="00164031"/>
    <w:rsid w:val="0016405E"/>
    <w:rsid w:val="00164602"/>
    <w:rsid w:val="00164BEB"/>
    <w:rsid w:val="00164D2E"/>
    <w:rsid w:val="0016532C"/>
    <w:rsid w:val="00166697"/>
    <w:rsid w:val="00167B6D"/>
    <w:rsid w:val="00167EA4"/>
    <w:rsid w:val="00170556"/>
    <w:rsid w:val="001717E7"/>
    <w:rsid w:val="0017238A"/>
    <w:rsid w:val="00172CC5"/>
    <w:rsid w:val="001743D1"/>
    <w:rsid w:val="00174A18"/>
    <w:rsid w:val="00175CD4"/>
    <w:rsid w:val="00176160"/>
    <w:rsid w:val="0017677D"/>
    <w:rsid w:val="001767B9"/>
    <w:rsid w:val="00176E9D"/>
    <w:rsid w:val="00177586"/>
    <w:rsid w:val="001777C9"/>
    <w:rsid w:val="001805C8"/>
    <w:rsid w:val="00180A59"/>
    <w:rsid w:val="001819A5"/>
    <w:rsid w:val="00181FE3"/>
    <w:rsid w:val="001828D0"/>
    <w:rsid w:val="001851DE"/>
    <w:rsid w:val="00185308"/>
    <w:rsid w:val="001853D6"/>
    <w:rsid w:val="00185DCF"/>
    <w:rsid w:val="00186472"/>
    <w:rsid w:val="0018682A"/>
    <w:rsid w:val="00186992"/>
    <w:rsid w:val="00187BAA"/>
    <w:rsid w:val="00187CBA"/>
    <w:rsid w:val="00187D2C"/>
    <w:rsid w:val="00191449"/>
    <w:rsid w:val="00191F9B"/>
    <w:rsid w:val="0019229D"/>
    <w:rsid w:val="00192D8E"/>
    <w:rsid w:val="0019462D"/>
    <w:rsid w:val="00195114"/>
    <w:rsid w:val="001966DA"/>
    <w:rsid w:val="00196EF1"/>
    <w:rsid w:val="001970A7"/>
    <w:rsid w:val="00197B25"/>
    <w:rsid w:val="001A0639"/>
    <w:rsid w:val="001A081A"/>
    <w:rsid w:val="001A1502"/>
    <w:rsid w:val="001A153B"/>
    <w:rsid w:val="001A2211"/>
    <w:rsid w:val="001A258C"/>
    <w:rsid w:val="001A285A"/>
    <w:rsid w:val="001A3481"/>
    <w:rsid w:val="001A34B6"/>
    <w:rsid w:val="001A4916"/>
    <w:rsid w:val="001A50CB"/>
    <w:rsid w:val="001A602E"/>
    <w:rsid w:val="001A653D"/>
    <w:rsid w:val="001A6B03"/>
    <w:rsid w:val="001A7892"/>
    <w:rsid w:val="001B00ED"/>
    <w:rsid w:val="001B07AA"/>
    <w:rsid w:val="001B0DCF"/>
    <w:rsid w:val="001B120B"/>
    <w:rsid w:val="001B1404"/>
    <w:rsid w:val="001B1DEB"/>
    <w:rsid w:val="001B2275"/>
    <w:rsid w:val="001B2A0C"/>
    <w:rsid w:val="001B2C00"/>
    <w:rsid w:val="001B2D8A"/>
    <w:rsid w:val="001B33AA"/>
    <w:rsid w:val="001B4A74"/>
    <w:rsid w:val="001B550D"/>
    <w:rsid w:val="001B6A96"/>
    <w:rsid w:val="001C07A2"/>
    <w:rsid w:val="001C19F7"/>
    <w:rsid w:val="001C2350"/>
    <w:rsid w:val="001C2E07"/>
    <w:rsid w:val="001C3854"/>
    <w:rsid w:val="001C4399"/>
    <w:rsid w:val="001C69C9"/>
    <w:rsid w:val="001C7700"/>
    <w:rsid w:val="001D0F28"/>
    <w:rsid w:val="001D1711"/>
    <w:rsid w:val="001D318D"/>
    <w:rsid w:val="001D3A45"/>
    <w:rsid w:val="001D45DC"/>
    <w:rsid w:val="001D4D6F"/>
    <w:rsid w:val="001D586E"/>
    <w:rsid w:val="001D6CCA"/>
    <w:rsid w:val="001E0869"/>
    <w:rsid w:val="001E18C9"/>
    <w:rsid w:val="001E3B86"/>
    <w:rsid w:val="001E3E45"/>
    <w:rsid w:val="001E4243"/>
    <w:rsid w:val="001E47AE"/>
    <w:rsid w:val="001E4FA4"/>
    <w:rsid w:val="001E51DB"/>
    <w:rsid w:val="001E6B13"/>
    <w:rsid w:val="001E749C"/>
    <w:rsid w:val="001F14E3"/>
    <w:rsid w:val="001F17B1"/>
    <w:rsid w:val="001F1AC7"/>
    <w:rsid w:val="001F1B5B"/>
    <w:rsid w:val="001F1CFA"/>
    <w:rsid w:val="001F2537"/>
    <w:rsid w:val="001F27E4"/>
    <w:rsid w:val="001F2B12"/>
    <w:rsid w:val="001F37A1"/>
    <w:rsid w:val="001F43D6"/>
    <w:rsid w:val="001F4EA3"/>
    <w:rsid w:val="001F51EE"/>
    <w:rsid w:val="001F5949"/>
    <w:rsid w:val="001F62F4"/>
    <w:rsid w:val="001F7F36"/>
    <w:rsid w:val="002002C4"/>
    <w:rsid w:val="0020076D"/>
    <w:rsid w:val="00200D9E"/>
    <w:rsid w:val="0020168A"/>
    <w:rsid w:val="00201B27"/>
    <w:rsid w:val="00203046"/>
    <w:rsid w:val="0020403C"/>
    <w:rsid w:val="00204BBB"/>
    <w:rsid w:val="002061F8"/>
    <w:rsid w:val="00206AFA"/>
    <w:rsid w:val="00206B1C"/>
    <w:rsid w:val="00207229"/>
    <w:rsid w:val="002107B6"/>
    <w:rsid w:val="002107BA"/>
    <w:rsid w:val="00211461"/>
    <w:rsid w:val="002117EC"/>
    <w:rsid w:val="00215954"/>
    <w:rsid w:val="00215BC3"/>
    <w:rsid w:val="00215E3E"/>
    <w:rsid w:val="00215EA4"/>
    <w:rsid w:val="00217204"/>
    <w:rsid w:val="00217892"/>
    <w:rsid w:val="002200F9"/>
    <w:rsid w:val="00220104"/>
    <w:rsid w:val="002201D0"/>
    <w:rsid w:val="002202BB"/>
    <w:rsid w:val="002214E1"/>
    <w:rsid w:val="002215BC"/>
    <w:rsid w:val="00221697"/>
    <w:rsid w:val="00221FA6"/>
    <w:rsid w:val="00221FEE"/>
    <w:rsid w:val="00222365"/>
    <w:rsid w:val="00222CD5"/>
    <w:rsid w:val="0022405C"/>
    <w:rsid w:val="00224B63"/>
    <w:rsid w:val="002250D5"/>
    <w:rsid w:val="002265AB"/>
    <w:rsid w:val="00226606"/>
    <w:rsid w:val="00226785"/>
    <w:rsid w:val="00226964"/>
    <w:rsid w:val="00226EA5"/>
    <w:rsid w:val="002270F4"/>
    <w:rsid w:val="002277E8"/>
    <w:rsid w:val="00227B9C"/>
    <w:rsid w:val="00227D92"/>
    <w:rsid w:val="0023116E"/>
    <w:rsid w:val="00232466"/>
    <w:rsid w:val="00233198"/>
    <w:rsid w:val="002336BC"/>
    <w:rsid w:val="002337DA"/>
    <w:rsid w:val="00233843"/>
    <w:rsid w:val="00233CE7"/>
    <w:rsid w:val="00234712"/>
    <w:rsid w:val="00235CA8"/>
    <w:rsid w:val="00236167"/>
    <w:rsid w:val="00236B20"/>
    <w:rsid w:val="00236D8B"/>
    <w:rsid w:val="00236E77"/>
    <w:rsid w:val="0023705A"/>
    <w:rsid w:val="0023776D"/>
    <w:rsid w:val="00237DCB"/>
    <w:rsid w:val="00240D30"/>
    <w:rsid w:val="00245910"/>
    <w:rsid w:val="00250BAB"/>
    <w:rsid w:val="002514AC"/>
    <w:rsid w:val="00251535"/>
    <w:rsid w:val="00251884"/>
    <w:rsid w:val="00252CD3"/>
    <w:rsid w:val="00253453"/>
    <w:rsid w:val="0025394A"/>
    <w:rsid w:val="00253985"/>
    <w:rsid w:val="00254B99"/>
    <w:rsid w:val="0025534F"/>
    <w:rsid w:val="00255CE9"/>
    <w:rsid w:val="00255E5B"/>
    <w:rsid w:val="00255F5D"/>
    <w:rsid w:val="00257279"/>
    <w:rsid w:val="0026035B"/>
    <w:rsid w:val="002604DD"/>
    <w:rsid w:val="00260928"/>
    <w:rsid w:val="00260E28"/>
    <w:rsid w:val="0026117B"/>
    <w:rsid w:val="0026140B"/>
    <w:rsid w:val="002616CB"/>
    <w:rsid w:val="002617BE"/>
    <w:rsid w:val="00262810"/>
    <w:rsid w:val="002630BF"/>
    <w:rsid w:val="0026390D"/>
    <w:rsid w:val="00263C97"/>
    <w:rsid w:val="00263D0C"/>
    <w:rsid w:val="00264353"/>
    <w:rsid w:val="0026438A"/>
    <w:rsid w:val="00264F27"/>
    <w:rsid w:val="0026654A"/>
    <w:rsid w:val="00267D73"/>
    <w:rsid w:val="00270232"/>
    <w:rsid w:val="0027035D"/>
    <w:rsid w:val="002709FF"/>
    <w:rsid w:val="00270CC5"/>
    <w:rsid w:val="00270D3A"/>
    <w:rsid w:val="002711D4"/>
    <w:rsid w:val="00271906"/>
    <w:rsid w:val="00272E6F"/>
    <w:rsid w:val="00273B83"/>
    <w:rsid w:val="002745F3"/>
    <w:rsid w:val="002754A5"/>
    <w:rsid w:val="00275E85"/>
    <w:rsid w:val="002760A9"/>
    <w:rsid w:val="00276949"/>
    <w:rsid w:val="00276F61"/>
    <w:rsid w:val="002770FF"/>
    <w:rsid w:val="002771BE"/>
    <w:rsid w:val="0027766E"/>
    <w:rsid w:val="002805E5"/>
    <w:rsid w:val="00280D9E"/>
    <w:rsid w:val="00280E26"/>
    <w:rsid w:val="002812A4"/>
    <w:rsid w:val="002815E9"/>
    <w:rsid w:val="00281B33"/>
    <w:rsid w:val="00281BC3"/>
    <w:rsid w:val="00281E06"/>
    <w:rsid w:val="0028271E"/>
    <w:rsid w:val="00282C4A"/>
    <w:rsid w:val="00283084"/>
    <w:rsid w:val="00287A12"/>
    <w:rsid w:val="00287AA6"/>
    <w:rsid w:val="00290382"/>
    <w:rsid w:val="002907C0"/>
    <w:rsid w:val="00290C09"/>
    <w:rsid w:val="002923E7"/>
    <w:rsid w:val="0029272E"/>
    <w:rsid w:val="00292B72"/>
    <w:rsid w:val="00292FE2"/>
    <w:rsid w:val="002932EC"/>
    <w:rsid w:val="00293694"/>
    <w:rsid w:val="00293EB8"/>
    <w:rsid w:val="0029487C"/>
    <w:rsid w:val="002949F6"/>
    <w:rsid w:val="00294B1C"/>
    <w:rsid w:val="00295074"/>
    <w:rsid w:val="00295C90"/>
    <w:rsid w:val="00295CA3"/>
    <w:rsid w:val="00295F4F"/>
    <w:rsid w:val="002965CC"/>
    <w:rsid w:val="00296AD7"/>
    <w:rsid w:val="002971B5"/>
    <w:rsid w:val="0029756E"/>
    <w:rsid w:val="00297BFD"/>
    <w:rsid w:val="002A09D9"/>
    <w:rsid w:val="002A11C2"/>
    <w:rsid w:val="002A12EF"/>
    <w:rsid w:val="002A19DC"/>
    <w:rsid w:val="002A3156"/>
    <w:rsid w:val="002A443D"/>
    <w:rsid w:val="002A474B"/>
    <w:rsid w:val="002A7823"/>
    <w:rsid w:val="002B09EE"/>
    <w:rsid w:val="002B12F3"/>
    <w:rsid w:val="002B2D02"/>
    <w:rsid w:val="002B35FD"/>
    <w:rsid w:val="002B40B7"/>
    <w:rsid w:val="002B47D1"/>
    <w:rsid w:val="002B4F34"/>
    <w:rsid w:val="002B5446"/>
    <w:rsid w:val="002B5AFF"/>
    <w:rsid w:val="002B63E3"/>
    <w:rsid w:val="002B64C4"/>
    <w:rsid w:val="002B661A"/>
    <w:rsid w:val="002B6833"/>
    <w:rsid w:val="002B6941"/>
    <w:rsid w:val="002C099B"/>
    <w:rsid w:val="002C0F0E"/>
    <w:rsid w:val="002C141C"/>
    <w:rsid w:val="002C16C7"/>
    <w:rsid w:val="002C1B51"/>
    <w:rsid w:val="002C3AE4"/>
    <w:rsid w:val="002C3E42"/>
    <w:rsid w:val="002C4004"/>
    <w:rsid w:val="002C51C1"/>
    <w:rsid w:val="002C63BA"/>
    <w:rsid w:val="002C63E5"/>
    <w:rsid w:val="002C65C0"/>
    <w:rsid w:val="002C7326"/>
    <w:rsid w:val="002D0E18"/>
    <w:rsid w:val="002D105A"/>
    <w:rsid w:val="002D1599"/>
    <w:rsid w:val="002D227E"/>
    <w:rsid w:val="002D394E"/>
    <w:rsid w:val="002D3A5A"/>
    <w:rsid w:val="002D4334"/>
    <w:rsid w:val="002D44E3"/>
    <w:rsid w:val="002D5808"/>
    <w:rsid w:val="002D5B05"/>
    <w:rsid w:val="002D626A"/>
    <w:rsid w:val="002D6835"/>
    <w:rsid w:val="002D6C8A"/>
    <w:rsid w:val="002D6FB0"/>
    <w:rsid w:val="002E0A64"/>
    <w:rsid w:val="002E0FD2"/>
    <w:rsid w:val="002E1DC2"/>
    <w:rsid w:val="002E2251"/>
    <w:rsid w:val="002E3073"/>
    <w:rsid w:val="002E317C"/>
    <w:rsid w:val="002E67A6"/>
    <w:rsid w:val="002E757C"/>
    <w:rsid w:val="002E7A33"/>
    <w:rsid w:val="002F02C2"/>
    <w:rsid w:val="002F0585"/>
    <w:rsid w:val="002F065E"/>
    <w:rsid w:val="002F0775"/>
    <w:rsid w:val="002F166F"/>
    <w:rsid w:val="002F1950"/>
    <w:rsid w:val="002F1A41"/>
    <w:rsid w:val="002F1B07"/>
    <w:rsid w:val="002F2998"/>
    <w:rsid w:val="002F2B2A"/>
    <w:rsid w:val="002F46EB"/>
    <w:rsid w:val="002F5342"/>
    <w:rsid w:val="002F5774"/>
    <w:rsid w:val="002F5C91"/>
    <w:rsid w:val="002F6827"/>
    <w:rsid w:val="003020C5"/>
    <w:rsid w:val="0030260D"/>
    <w:rsid w:val="0030290A"/>
    <w:rsid w:val="00303271"/>
    <w:rsid w:val="00303BF7"/>
    <w:rsid w:val="00304934"/>
    <w:rsid w:val="00304B5D"/>
    <w:rsid w:val="003053DE"/>
    <w:rsid w:val="00306617"/>
    <w:rsid w:val="00307B4F"/>
    <w:rsid w:val="00310666"/>
    <w:rsid w:val="00310D3B"/>
    <w:rsid w:val="00311792"/>
    <w:rsid w:val="00311898"/>
    <w:rsid w:val="00311A98"/>
    <w:rsid w:val="00312203"/>
    <w:rsid w:val="00312298"/>
    <w:rsid w:val="00312303"/>
    <w:rsid w:val="003128E1"/>
    <w:rsid w:val="00313768"/>
    <w:rsid w:val="00314611"/>
    <w:rsid w:val="00314805"/>
    <w:rsid w:val="003150A4"/>
    <w:rsid w:val="0031549E"/>
    <w:rsid w:val="00315741"/>
    <w:rsid w:val="003159F0"/>
    <w:rsid w:val="003163E6"/>
    <w:rsid w:val="0031692F"/>
    <w:rsid w:val="00316E7E"/>
    <w:rsid w:val="003203BA"/>
    <w:rsid w:val="0032336E"/>
    <w:rsid w:val="00323D52"/>
    <w:rsid w:val="003245FF"/>
    <w:rsid w:val="00324E16"/>
    <w:rsid w:val="003250E7"/>
    <w:rsid w:val="00325A24"/>
    <w:rsid w:val="00325B0D"/>
    <w:rsid w:val="0032612B"/>
    <w:rsid w:val="00326AC2"/>
    <w:rsid w:val="00326EB3"/>
    <w:rsid w:val="003276C6"/>
    <w:rsid w:val="003300F3"/>
    <w:rsid w:val="00330492"/>
    <w:rsid w:val="00333572"/>
    <w:rsid w:val="003337F4"/>
    <w:rsid w:val="0033418A"/>
    <w:rsid w:val="003347F8"/>
    <w:rsid w:val="0033502C"/>
    <w:rsid w:val="0033530A"/>
    <w:rsid w:val="003355C8"/>
    <w:rsid w:val="00335BF2"/>
    <w:rsid w:val="00335D71"/>
    <w:rsid w:val="003367E6"/>
    <w:rsid w:val="00336B28"/>
    <w:rsid w:val="0033795C"/>
    <w:rsid w:val="00340ED3"/>
    <w:rsid w:val="0034108C"/>
    <w:rsid w:val="0034181F"/>
    <w:rsid w:val="003419D4"/>
    <w:rsid w:val="003426CB"/>
    <w:rsid w:val="003435BC"/>
    <w:rsid w:val="003435D3"/>
    <w:rsid w:val="00345304"/>
    <w:rsid w:val="003456CA"/>
    <w:rsid w:val="00345AE9"/>
    <w:rsid w:val="00346329"/>
    <w:rsid w:val="003502C0"/>
    <w:rsid w:val="0035122F"/>
    <w:rsid w:val="00351920"/>
    <w:rsid w:val="00351A76"/>
    <w:rsid w:val="00351E20"/>
    <w:rsid w:val="00352130"/>
    <w:rsid w:val="00352886"/>
    <w:rsid w:val="00352AAC"/>
    <w:rsid w:val="00352D3C"/>
    <w:rsid w:val="00352F68"/>
    <w:rsid w:val="00353607"/>
    <w:rsid w:val="003538D0"/>
    <w:rsid w:val="0035483F"/>
    <w:rsid w:val="003548A9"/>
    <w:rsid w:val="003550E7"/>
    <w:rsid w:val="0035604E"/>
    <w:rsid w:val="00356241"/>
    <w:rsid w:val="00356A38"/>
    <w:rsid w:val="0035703B"/>
    <w:rsid w:val="003600D5"/>
    <w:rsid w:val="0036035F"/>
    <w:rsid w:val="00361927"/>
    <w:rsid w:val="003619ED"/>
    <w:rsid w:val="003626AA"/>
    <w:rsid w:val="00362D39"/>
    <w:rsid w:val="00363E35"/>
    <w:rsid w:val="00364A4E"/>
    <w:rsid w:val="00365A47"/>
    <w:rsid w:val="00366DDA"/>
    <w:rsid w:val="0037038C"/>
    <w:rsid w:val="00370C6F"/>
    <w:rsid w:val="0037162A"/>
    <w:rsid w:val="0037167D"/>
    <w:rsid w:val="00371DE2"/>
    <w:rsid w:val="00373BAE"/>
    <w:rsid w:val="0037403D"/>
    <w:rsid w:val="003750F1"/>
    <w:rsid w:val="0037635D"/>
    <w:rsid w:val="0037641F"/>
    <w:rsid w:val="00376685"/>
    <w:rsid w:val="003775DF"/>
    <w:rsid w:val="003803FC"/>
    <w:rsid w:val="003809A8"/>
    <w:rsid w:val="00381064"/>
    <w:rsid w:val="003824BA"/>
    <w:rsid w:val="00383382"/>
    <w:rsid w:val="0038343A"/>
    <w:rsid w:val="00383B00"/>
    <w:rsid w:val="00384338"/>
    <w:rsid w:val="003845E7"/>
    <w:rsid w:val="00385A58"/>
    <w:rsid w:val="00385DA3"/>
    <w:rsid w:val="003860BE"/>
    <w:rsid w:val="003864A6"/>
    <w:rsid w:val="00386621"/>
    <w:rsid w:val="00387499"/>
    <w:rsid w:val="00387FBC"/>
    <w:rsid w:val="003906B2"/>
    <w:rsid w:val="0039173F"/>
    <w:rsid w:val="0039220F"/>
    <w:rsid w:val="00392610"/>
    <w:rsid w:val="003937AB"/>
    <w:rsid w:val="003953F6"/>
    <w:rsid w:val="0039551A"/>
    <w:rsid w:val="00396562"/>
    <w:rsid w:val="00396D62"/>
    <w:rsid w:val="00396DE9"/>
    <w:rsid w:val="0039759A"/>
    <w:rsid w:val="0039773F"/>
    <w:rsid w:val="00397A78"/>
    <w:rsid w:val="00397EDA"/>
    <w:rsid w:val="003A01E4"/>
    <w:rsid w:val="003A06B6"/>
    <w:rsid w:val="003A0886"/>
    <w:rsid w:val="003A119A"/>
    <w:rsid w:val="003A1A96"/>
    <w:rsid w:val="003A2792"/>
    <w:rsid w:val="003A280E"/>
    <w:rsid w:val="003A2B89"/>
    <w:rsid w:val="003A2F8B"/>
    <w:rsid w:val="003A3CE7"/>
    <w:rsid w:val="003A3E6A"/>
    <w:rsid w:val="003A4030"/>
    <w:rsid w:val="003A598D"/>
    <w:rsid w:val="003A6ED6"/>
    <w:rsid w:val="003B0D25"/>
    <w:rsid w:val="003B14A9"/>
    <w:rsid w:val="003B17AC"/>
    <w:rsid w:val="003B19B8"/>
    <w:rsid w:val="003B1CC5"/>
    <w:rsid w:val="003B2208"/>
    <w:rsid w:val="003B2506"/>
    <w:rsid w:val="003B36AB"/>
    <w:rsid w:val="003B36D0"/>
    <w:rsid w:val="003B37BC"/>
    <w:rsid w:val="003B3B82"/>
    <w:rsid w:val="003B410B"/>
    <w:rsid w:val="003B5696"/>
    <w:rsid w:val="003B5742"/>
    <w:rsid w:val="003B791A"/>
    <w:rsid w:val="003C0B3E"/>
    <w:rsid w:val="003C1CC0"/>
    <w:rsid w:val="003C1F99"/>
    <w:rsid w:val="003C2478"/>
    <w:rsid w:val="003C33BD"/>
    <w:rsid w:val="003C3924"/>
    <w:rsid w:val="003C3E01"/>
    <w:rsid w:val="003C4329"/>
    <w:rsid w:val="003C5D8D"/>
    <w:rsid w:val="003C6F7A"/>
    <w:rsid w:val="003C7154"/>
    <w:rsid w:val="003C7414"/>
    <w:rsid w:val="003C75EA"/>
    <w:rsid w:val="003C7A44"/>
    <w:rsid w:val="003D126A"/>
    <w:rsid w:val="003D1305"/>
    <w:rsid w:val="003D1670"/>
    <w:rsid w:val="003D1B9D"/>
    <w:rsid w:val="003D28CE"/>
    <w:rsid w:val="003D2A6D"/>
    <w:rsid w:val="003D3BAB"/>
    <w:rsid w:val="003D453A"/>
    <w:rsid w:val="003D4C26"/>
    <w:rsid w:val="003D4F5D"/>
    <w:rsid w:val="003D5166"/>
    <w:rsid w:val="003D5500"/>
    <w:rsid w:val="003D602E"/>
    <w:rsid w:val="003D658A"/>
    <w:rsid w:val="003D777A"/>
    <w:rsid w:val="003E0C9C"/>
    <w:rsid w:val="003E0E90"/>
    <w:rsid w:val="003E111C"/>
    <w:rsid w:val="003E2211"/>
    <w:rsid w:val="003E2241"/>
    <w:rsid w:val="003E22EC"/>
    <w:rsid w:val="003E256A"/>
    <w:rsid w:val="003E2EB7"/>
    <w:rsid w:val="003E2EFD"/>
    <w:rsid w:val="003E2F2A"/>
    <w:rsid w:val="003E35BD"/>
    <w:rsid w:val="003E3C0A"/>
    <w:rsid w:val="003E423E"/>
    <w:rsid w:val="003E47B7"/>
    <w:rsid w:val="003E5A49"/>
    <w:rsid w:val="003E6015"/>
    <w:rsid w:val="003F1307"/>
    <w:rsid w:val="003F39AF"/>
    <w:rsid w:val="003F58D5"/>
    <w:rsid w:val="003F59A0"/>
    <w:rsid w:val="003F5CF9"/>
    <w:rsid w:val="003F5DBE"/>
    <w:rsid w:val="003F6DEF"/>
    <w:rsid w:val="003F7981"/>
    <w:rsid w:val="003F7EE6"/>
    <w:rsid w:val="00400095"/>
    <w:rsid w:val="00400489"/>
    <w:rsid w:val="004006B7"/>
    <w:rsid w:val="00400A99"/>
    <w:rsid w:val="00402292"/>
    <w:rsid w:val="004025AB"/>
    <w:rsid w:val="00402C5B"/>
    <w:rsid w:val="00402F51"/>
    <w:rsid w:val="004044ED"/>
    <w:rsid w:val="00404582"/>
    <w:rsid w:val="0040495A"/>
    <w:rsid w:val="00404D10"/>
    <w:rsid w:val="00405218"/>
    <w:rsid w:val="00405E02"/>
    <w:rsid w:val="004060FF"/>
    <w:rsid w:val="0040643B"/>
    <w:rsid w:val="004104E3"/>
    <w:rsid w:val="00410C0F"/>
    <w:rsid w:val="00410D45"/>
    <w:rsid w:val="0041154B"/>
    <w:rsid w:val="00411BC5"/>
    <w:rsid w:val="00412173"/>
    <w:rsid w:val="0041225D"/>
    <w:rsid w:val="00412FCD"/>
    <w:rsid w:val="004135C0"/>
    <w:rsid w:val="00413E42"/>
    <w:rsid w:val="004140DA"/>
    <w:rsid w:val="004145FB"/>
    <w:rsid w:val="00414F9A"/>
    <w:rsid w:val="004168D1"/>
    <w:rsid w:val="00416B42"/>
    <w:rsid w:val="00417321"/>
    <w:rsid w:val="00417C26"/>
    <w:rsid w:val="004203AE"/>
    <w:rsid w:val="00420FA4"/>
    <w:rsid w:val="00421008"/>
    <w:rsid w:val="00421A55"/>
    <w:rsid w:val="004225E4"/>
    <w:rsid w:val="00422B51"/>
    <w:rsid w:val="00423E12"/>
    <w:rsid w:val="004251BB"/>
    <w:rsid w:val="00426790"/>
    <w:rsid w:val="00426D66"/>
    <w:rsid w:val="00430DC4"/>
    <w:rsid w:val="00431385"/>
    <w:rsid w:val="00433FEA"/>
    <w:rsid w:val="004348EF"/>
    <w:rsid w:val="00434AA2"/>
    <w:rsid w:val="00435FBE"/>
    <w:rsid w:val="0043658C"/>
    <w:rsid w:val="00436EE6"/>
    <w:rsid w:val="00436FC2"/>
    <w:rsid w:val="00437FEE"/>
    <w:rsid w:val="004416E5"/>
    <w:rsid w:val="00441A0D"/>
    <w:rsid w:val="00442227"/>
    <w:rsid w:val="0044293D"/>
    <w:rsid w:val="00442E1A"/>
    <w:rsid w:val="00444745"/>
    <w:rsid w:val="00444831"/>
    <w:rsid w:val="00444ABA"/>
    <w:rsid w:val="00445213"/>
    <w:rsid w:val="00445F32"/>
    <w:rsid w:val="0044792F"/>
    <w:rsid w:val="00450CAC"/>
    <w:rsid w:val="004511D4"/>
    <w:rsid w:val="00451366"/>
    <w:rsid w:val="00451744"/>
    <w:rsid w:val="00451E39"/>
    <w:rsid w:val="00452010"/>
    <w:rsid w:val="004524C3"/>
    <w:rsid w:val="00452771"/>
    <w:rsid w:val="0045292A"/>
    <w:rsid w:val="00452CB6"/>
    <w:rsid w:val="00453179"/>
    <w:rsid w:val="0045323A"/>
    <w:rsid w:val="004532FF"/>
    <w:rsid w:val="004536B5"/>
    <w:rsid w:val="00453CA3"/>
    <w:rsid w:val="00455336"/>
    <w:rsid w:val="004557C6"/>
    <w:rsid w:val="00457F9B"/>
    <w:rsid w:val="00461143"/>
    <w:rsid w:val="004613D4"/>
    <w:rsid w:val="0046144D"/>
    <w:rsid w:val="00462181"/>
    <w:rsid w:val="004625F8"/>
    <w:rsid w:val="004632F5"/>
    <w:rsid w:val="00463D61"/>
    <w:rsid w:val="004669E8"/>
    <w:rsid w:val="004670BF"/>
    <w:rsid w:val="00467647"/>
    <w:rsid w:val="00467D67"/>
    <w:rsid w:val="00467F5F"/>
    <w:rsid w:val="0047061E"/>
    <w:rsid w:val="00470863"/>
    <w:rsid w:val="00470BD8"/>
    <w:rsid w:val="00470C99"/>
    <w:rsid w:val="00471482"/>
    <w:rsid w:val="004714AD"/>
    <w:rsid w:val="00471A8C"/>
    <w:rsid w:val="00471B67"/>
    <w:rsid w:val="00471E91"/>
    <w:rsid w:val="00472D6B"/>
    <w:rsid w:val="00472E63"/>
    <w:rsid w:val="004735FD"/>
    <w:rsid w:val="00473FD1"/>
    <w:rsid w:val="004741A9"/>
    <w:rsid w:val="004741AA"/>
    <w:rsid w:val="00474720"/>
    <w:rsid w:val="0047510D"/>
    <w:rsid w:val="00475EAA"/>
    <w:rsid w:val="004761A7"/>
    <w:rsid w:val="00476210"/>
    <w:rsid w:val="0047697A"/>
    <w:rsid w:val="00480038"/>
    <w:rsid w:val="00480CBE"/>
    <w:rsid w:val="00480D4A"/>
    <w:rsid w:val="004816DB"/>
    <w:rsid w:val="00481DA7"/>
    <w:rsid w:val="004846C0"/>
    <w:rsid w:val="00485199"/>
    <w:rsid w:val="00485D42"/>
    <w:rsid w:val="004866FD"/>
    <w:rsid w:val="00486824"/>
    <w:rsid w:val="0048683F"/>
    <w:rsid w:val="0048723E"/>
    <w:rsid w:val="004872E1"/>
    <w:rsid w:val="00487BFF"/>
    <w:rsid w:val="00490313"/>
    <w:rsid w:val="00490761"/>
    <w:rsid w:val="004908D0"/>
    <w:rsid w:val="00490ED7"/>
    <w:rsid w:val="00491631"/>
    <w:rsid w:val="00491739"/>
    <w:rsid w:val="004931A2"/>
    <w:rsid w:val="004933F3"/>
    <w:rsid w:val="00493522"/>
    <w:rsid w:val="0049415F"/>
    <w:rsid w:val="004943AD"/>
    <w:rsid w:val="00494B96"/>
    <w:rsid w:val="00495248"/>
    <w:rsid w:val="00496677"/>
    <w:rsid w:val="004970DD"/>
    <w:rsid w:val="004975B7"/>
    <w:rsid w:val="00497737"/>
    <w:rsid w:val="0049778F"/>
    <w:rsid w:val="00497852"/>
    <w:rsid w:val="004A140D"/>
    <w:rsid w:val="004A1689"/>
    <w:rsid w:val="004A169F"/>
    <w:rsid w:val="004A1902"/>
    <w:rsid w:val="004A2AD6"/>
    <w:rsid w:val="004A3E69"/>
    <w:rsid w:val="004A416B"/>
    <w:rsid w:val="004A420B"/>
    <w:rsid w:val="004A4E0F"/>
    <w:rsid w:val="004A50C1"/>
    <w:rsid w:val="004A5804"/>
    <w:rsid w:val="004A5AAF"/>
    <w:rsid w:val="004A62C9"/>
    <w:rsid w:val="004A62D4"/>
    <w:rsid w:val="004A6718"/>
    <w:rsid w:val="004A6845"/>
    <w:rsid w:val="004A6944"/>
    <w:rsid w:val="004A6AF0"/>
    <w:rsid w:val="004A701F"/>
    <w:rsid w:val="004B0270"/>
    <w:rsid w:val="004B0816"/>
    <w:rsid w:val="004B08EE"/>
    <w:rsid w:val="004B09D0"/>
    <w:rsid w:val="004B0A0D"/>
    <w:rsid w:val="004B1391"/>
    <w:rsid w:val="004B28BC"/>
    <w:rsid w:val="004B2AAA"/>
    <w:rsid w:val="004B2F88"/>
    <w:rsid w:val="004B3F71"/>
    <w:rsid w:val="004B6B86"/>
    <w:rsid w:val="004C069A"/>
    <w:rsid w:val="004C07A6"/>
    <w:rsid w:val="004C1EC5"/>
    <w:rsid w:val="004C27CE"/>
    <w:rsid w:val="004C43B0"/>
    <w:rsid w:val="004C476C"/>
    <w:rsid w:val="004C498A"/>
    <w:rsid w:val="004C4A49"/>
    <w:rsid w:val="004C4C88"/>
    <w:rsid w:val="004C540F"/>
    <w:rsid w:val="004C590F"/>
    <w:rsid w:val="004C69EC"/>
    <w:rsid w:val="004C7B3A"/>
    <w:rsid w:val="004D043C"/>
    <w:rsid w:val="004D097A"/>
    <w:rsid w:val="004D0B82"/>
    <w:rsid w:val="004D0C14"/>
    <w:rsid w:val="004D0FBD"/>
    <w:rsid w:val="004D0FC2"/>
    <w:rsid w:val="004D1D3A"/>
    <w:rsid w:val="004D2933"/>
    <w:rsid w:val="004D2BB9"/>
    <w:rsid w:val="004D2C0A"/>
    <w:rsid w:val="004D31D8"/>
    <w:rsid w:val="004D511B"/>
    <w:rsid w:val="004D5820"/>
    <w:rsid w:val="004D587A"/>
    <w:rsid w:val="004D5E36"/>
    <w:rsid w:val="004E1F7C"/>
    <w:rsid w:val="004E217E"/>
    <w:rsid w:val="004E27C8"/>
    <w:rsid w:val="004E2936"/>
    <w:rsid w:val="004E2CEC"/>
    <w:rsid w:val="004E3831"/>
    <w:rsid w:val="004E552B"/>
    <w:rsid w:val="004E554C"/>
    <w:rsid w:val="004E56D9"/>
    <w:rsid w:val="004E5C2D"/>
    <w:rsid w:val="004E669C"/>
    <w:rsid w:val="004E7B93"/>
    <w:rsid w:val="004F026C"/>
    <w:rsid w:val="004F0313"/>
    <w:rsid w:val="004F0399"/>
    <w:rsid w:val="004F0A7A"/>
    <w:rsid w:val="004F10EE"/>
    <w:rsid w:val="004F16C9"/>
    <w:rsid w:val="004F1791"/>
    <w:rsid w:val="004F1C4F"/>
    <w:rsid w:val="004F2A9B"/>
    <w:rsid w:val="004F3C2C"/>
    <w:rsid w:val="004F44B5"/>
    <w:rsid w:val="004F5934"/>
    <w:rsid w:val="004F5B6B"/>
    <w:rsid w:val="004F64E8"/>
    <w:rsid w:val="004F65AE"/>
    <w:rsid w:val="004F7716"/>
    <w:rsid w:val="004F78CB"/>
    <w:rsid w:val="0050030F"/>
    <w:rsid w:val="00501381"/>
    <w:rsid w:val="00501EBE"/>
    <w:rsid w:val="00502D08"/>
    <w:rsid w:val="00504446"/>
    <w:rsid w:val="00505488"/>
    <w:rsid w:val="00505A1D"/>
    <w:rsid w:val="00510270"/>
    <w:rsid w:val="00510527"/>
    <w:rsid w:val="00510EF7"/>
    <w:rsid w:val="00511191"/>
    <w:rsid w:val="0051257C"/>
    <w:rsid w:val="00512712"/>
    <w:rsid w:val="00512AB6"/>
    <w:rsid w:val="00514329"/>
    <w:rsid w:val="00515039"/>
    <w:rsid w:val="005163C4"/>
    <w:rsid w:val="005165F6"/>
    <w:rsid w:val="005168CB"/>
    <w:rsid w:val="00516AF9"/>
    <w:rsid w:val="00516FB1"/>
    <w:rsid w:val="00520122"/>
    <w:rsid w:val="0052013E"/>
    <w:rsid w:val="00520900"/>
    <w:rsid w:val="00520A08"/>
    <w:rsid w:val="00520D8F"/>
    <w:rsid w:val="0052183B"/>
    <w:rsid w:val="005226ED"/>
    <w:rsid w:val="00522E2D"/>
    <w:rsid w:val="00522E77"/>
    <w:rsid w:val="00525A16"/>
    <w:rsid w:val="00525CC3"/>
    <w:rsid w:val="00526C73"/>
    <w:rsid w:val="00527224"/>
    <w:rsid w:val="00530554"/>
    <w:rsid w:val="00530B1E"/>
    <w:rsid w:val="00530C31"/>
    <w:rsid w:val="0053154A"/>
    <w:rsid w:val="00531C46"/>
    <w:rsid w:val="00532FDE"/>
    <w:rsid w:val="0053327F"/>
    <w:rsid w:val="00534069"/>
    <w:rsid w:val="00534509"/>
    <w:rsid w:val="00535E7F"/>
    <w:rsid w:val="00536D50"/>
    <w:rsid w:val="00537183"/>
    <w:rsid w:val="005372A6"/>
    <w:rsid w:val="00537435"/>
    <w:rsid w:val="00540543"/>
    <w:rsid w:val="0054064C"/>
    <w:rsid w:val="00541C52"/>
    <w:rsid w:val="00541D52"/>
    <w:rsid w:val="00542009"/>
    <w:rsid w:val="00542146"/>
    <w:rsid w:val="005421F8"/>
    <w:rsid w:val="005422A7"/>
    <w:rsid w:val="00542424"/>
    <w:rsid w:val="005425FF"/>
    <w:rsid w:val="0054342D"/>
    <w:rsid w:val="00543458"/>
    <w:rsid w:val="00543F54"/>
    <w:rsid w:val="00544776"/>
    <w:rsid w:val="005447E6"/>
    <w:rsid w:val="005449BF"/>
    <w:rsid w:val="00544AFB"/>
    <w:rsid w:val="00545456"/>
    <w:rsid w:val="00545A58"/>
    <w:rsid w:val="00547337"/>
    <w:rsid w:val="005475E1"/>
    <w:rsid w:val="0055020C"/>
    <w:rsid w:val="005502B6"/>
    <w:rsid w:val="005504EF"/>
    <w:rsid w:val="00551A37"/>
    <w:rsid w:val="00552509"/>
    <w:rsid w:val="005530EF"/>
    <w:rsid w:val="00553816"/>
    <w:rsid w:val="00555676"/>
    <w:rsid w:val="00556956"/>
    <w:rsid w:val="00556D98"/>
    <w:rsid w:val="00557346"/>
    <w:rsid w:val="00557438"/>
    <w:rsid w:val="00560D05"/>
    <w:rsid w:val="005610D8"/>
    <w:rsid w:val="00561718"/>
    <w:rsid w:val="00561999"/>
    <w:rsid w:val="00562CA3"/>
    <w:rsid w:val="00563F39"/>
    <w:rsid w:val="005643B1"/>
    <w:rsid w:val="00565EF1"/>
    <w:rsid w:val="00566A31"/>
    <w:rsid w:val="00566BAB"/>
    <w:rsid w:val="005672F3"/>
    <w:rsid w:val="005673FF"/>
    <w:rsid w:val="00567CED"/>
    <w:rsid w:val="005702A7"/>
    <w:rsid w:val="00570CA0"/>
    <w:rsid w:val="0057105E"/>
    <w:rsid w:val="00571569"/>
    <w:rsid w:val="0057165E"/>
    <w:rsid w:val="00571DD3"/>
    <w:rsid w:val="00573EF5"/>
    <w:rsid w:val="00574034"/>
    <w:rsid w:val="0057423E"/>
    <w:rsid w:val="0057487A"/>
    <w:rsid w:val="00574ADB"/>
    <w:rsid w:val="00575129"/>
    <w:rsid w:val="00575400"/>
    <w:rsid w:val="00575D13"/>
    <w:rsid w:val="00575FC1"/>
    <w:rsid w:val="00576332"/>
    <w:rsid w:val="005764A9"/>
    <w:rsid w:val="005765EF"/>
    <w:rsid w:val="0057662C"/>
    <w:rsid w:val="0057676C"/>
    <w:rsid w:val="00577399"/>
    <w:rsid w:val="005777F9"/>
    <w:rsid w:val="0057783A"/>
    <w:rsid w:val="00577951"/>
    <w:rsid w:val="00580E3B"/>
    <w:rsid w:val="0058126C"/>
    <w:rsid w:val="00581C1F"/>
    <w:rsid w:val="0058201B"/>
    <w:rsid w:val="0058276D"/>
    <w:rsid w:val="00582DD5"/>
    <w:rsid w:val="00583C1A"/>
    <w:rsid w:val="00583FAC"/>
    <w:rsid w:val="0058456D"/>
    <w:rsid w:val="00585F91"/>
    <w:rsid w:val="0058656B"/>
    <w:rsid w:val="005867C1"/>
    <w:rsid w:val="005869BA"/>
    <w:rsid w:val="00587054"/>
    <w:rsid w:val="0058749F"/>
    <w:rsid w:val="00587576"/>
    <w:rsid w:val="005878DC"/>
    <w:rsid w:val="00590EBC"/>
    <w:rsid w:val="0059213F"/>
    <w:rsid w:val="00593E64"/>
    <w:rsid w:val="00594020"/>
    <w:rsid w:val="005945AE"/>
    <w:rsid w:val="00594A4C"/>
    <w:rsid w:val="00594A6F"/>
    <w:rsid w:val="00595598"/>
    <w:rsid w:val="00596031"/>
    <w:rsid w:val="005A0A92"/>
    <w:rsid w:val="005A1408"/>
    <w:rsid w:val="005A1494"/>
    <w:rsid w:val="005A15AB"/>
    <w:rsid w:val="005A22EF"/>
    <w:rsid w:val="005A349F"/>
    <w:rsid w:val="005A36F5"/>
    <w:rsid w:val="005A5576"/>
    <w:rsid w:val="005A70F8"/>
    <w:rsid w:val="005A7E32"/>
    <w:rsid w:val="005A7FC3"/>
    <w:rsid w:val="005B102B"/>
    <w:rsid w:val="005B1698"/>
    <w:rsid w:val="005B183B"/>
    <w:rsid w:val="005B1A20"/>
    <w:rsid w:val="005B2EF9"/>
    <w:rsid w:val="005B342E"/>
    <w:rsid w:val="005B3440"/>
    <w:rsid w:val="005B3B59"/>
    <w:rsid w:val="005B51BB"/>
    <w:rsid w:val="005B625A"/>
    <w:rsid w:val="005B6765"/>
    <w:rsid w:val="005B6D10"/>
    <w:rsid w:val="005B6E8F"/>
    <w:rsid w:val="005B77F0"/>
    <w:rsid w:val="005C0112"/>
    <w:rsid w:val="005C01AF"/>
    <w:rsid w:val="005C0D00"/>
    <w:rsid w:val="005C17A6"/>
    <w:rsid w:val="005C2F32"/>
    <w:rsid w:val="005C3227"/>
    <w:rsid w:val="005C344A"/>
    <w:rsid w:val="005C45F4"/>
    <w:rsid w:val="005C48CA"/>
    <w:rsid w:val="005C7625"/>
    <w:rsid w:val="005C78D3"/>
    <w:rsid w:val="005D045F"/>
    <w:rsid w:val="005D0C21"/>
    <w:rsid w:val="005D0E89"/>
    <w:rsid w:val="005D1F1E"/>
    <w:rsid w:val="005D3235"/>
    <w:rsid w:val="005D3D33"/>
    <w:rsid w:val="005D3EDB"/>
    <w:rsid w:val="005D40C3"/>
    <w:rsid w:val="005D4184"/>
    <w:rsid w:val="005D48D8"/>
    <w:rsid w:val="005D538A"/>
    <w:rsid w:val="005D599F"/>
    <w:rsid w:val="005D7616"/>
    <w:rsid w:val="005E0928"/>
    <w:rsid w:val="005E1261"/>
    <w:rsid w:val="005E1846"/>
    <w:rsid w:val="005E1D8C"/>
    <w:rsid w:val="005E1FE3"/>
    <w:rsid w:val="005E2842"/>
    <w:rsid w:val="005E2FBE"/>
    <w:rsid w:val="005E2FED"/>
    <w:rsid w:val="005E3626"/>
    <w:rsid w:val="005E4EB5"/>
    <w:rsid w:val="005E5882"/>
    <w:rsid w:val="005E58A9"/>
    <w:rsid w:val="005E6AD5"/>
    <w:rsid w:val="005E7DA5"/>
    <w:rsid w:val="005F0572"/>
    <w:rsid w:val="005F0617"/>
    <w:rsid w:val="005F0CB7"/>
    <w:rsid w:val="005F207D"/>
    <w:rsid w:val="005F22E9"/>
    <w:rsid w:val="005F2B43"/>
    <w:rsid w:val="005F2D00"/>
    <w:rsid w:val="005F3D8F"/>
    <w:rsid w:val="005F54A8"/>
    <w:rsid w:val="005F5718"/>
    <w:rsid w:val="005F5BA2"/>
    <w:rsid w:val="005F6873"/>
    <w:rsid w:val="005F71E1"/>
    <w:rsid w:val="00600FDB"/>
    <w:rsid w:val="00601429"/>
    <w:rsid w:val="00601EC4"/>
    <w:rsid w:val="00602C17"/>
    <w:rsid w:val="0060378C"/>
    <w:rsid w:val="00604D1B"/>
    <w:rsid w:val="0060536F"/>
    <w:rsid w:val="006057AC"/>
    <w:rsid w:val="0060712D"/>
    <w:rsid w:val="00607433"/>
    <w:rsid w:val="006074C5"/>
    <w:rsid w:val="006078E9"/>
    <w:rsid w:val="00607BC3"/>
    <w:rsid w:val="00610919"/>
    <w:rsid w:val="00611C8D"/>
    <w:rsid w:val="00611DFF"/>
    <w:rsid w:val="006123F7"/>
    <w:rsid w:val="006134AA"/>
    <w:rsid w:val="006159C8"/>
    <w:rsid w:val="00615A6E"/>
    <w:rsid w:val="00615AFC"/>
    <w:rsid w:val="00615C0A"/>
    <w:rsid w:val="0061646E"/>
    <w:rsid w:val="00616BFF"/>
    <w:rsid w:val="00616E7C"/>
    <w:rsid w:val="00616FED"/>
    <w:rsid w:val="006179FC"/>
    <w:rsid w:val="00617FCA"/>
    <w:rsid w:val="00622301"/>
    <w:rsid w:val="0062248C"/>
    <w:rsid w:val="006224FD"/>
    <w:rsid w:val="00622596"/>
    <w:rsid w:val="006226EC"/>
    <w:rsid w:val="00622B99"/>
    <w:rsid w:val="00622E28"/>
    <w:rsid w:val="006236BB"/>
    <w:rsid w:val="0062396E"/>
    <w:rsid w:val="006239CD"/>
    <w:rsid w:val="00624592"/>
    <w:rsid w:val="00624C46"/>
    <w:rsid w:val="0062553F"/>
    <w:rsid w:val="00626876"/>
    <w:rsid w:val="00631523"/>
    <w:rsid w:val="006320CA"/>
    <w:rsid w:val="006320E5"/>
    <w:rsid w:val="006325FA"/>
    <w:rsid w:val="00632953"/>
    <w:rsid w:val="00632C17"/>
    <w:rsid w:val="00633732"/>
    <w:rsid w:val="006353DA"/>
    <w:rsid w:val="006355D5"/>
    <w:rsid w:val="00636A9A"/>
    <w:rsid w:val="00637179"/>
    <w:rsid w:val="00637908"/>
    <w:rsid w:val="006406F1"/>
    <w:rsid w:val="0064075C"/>
    <w:rsid w:val="006412E4"/>
    <w:rsid w:val="00641842"/>
    <w:rsid w:val="00641DBD"/>
    <w:rsid w:val="00641EAE"/>
    <w:rsid w:val="00642AF2"/>
    <w:rsid w:val="00643D54"/>
    <w:rsid w:val="006440BA"/>
    <w:rsid w:val="0064436B"/>
    <w:rsid w:val="00645037"/>
    <w:rsid w:val="00645E40"/>
    <w:rsid w:val="006465A1"/>
    <w:rsid w:val="00646723"/>
    <w:rsid w:val="00646861"/>
    <w:rsid w:val="0065139E"/>
    <w:rsid w:val="006517E5"/>
    <w:rsid w:val="00651843"/>
    <w:rsid w:val="00651D6F"/>
    <w:rsid w:val="00653184"/>
    <w:rsid w:val="00653892"/>
    <w:rsid w:val="00653A7E"/>
    <w:rsid w:val="00653A8B"/>
    <w:rsid w:val="00654063"/>
    <w:rsid w:val="0065475F"/>
    <w:rsid w:val="0065526E"/>
    <w:rsid w:val="00655CE8"/>
    <w:rsid w:val="00655DE2"/>
    <w:rsid w:val="00656AC6"/>
    <w:rsid w:val="0065788E"/>
    <w:rsid w:val="0066017B"/>
    <w:rsid w:val="006604DC"/>
    <w:rsid w:val="0066052A"/>
    <w:rsid w:val="00661C6F"/>
    <w:rsid w:val="00662B86"/>
    <w:rsid w:val="00662FE7"/>
    <w:rsid w:val="00663F8D"/>
    <w:rsid w:val="00664CF8"/>
    <w:rsid w:val="00665306"/>
    <w:rsid w:val="0066572C"/>
    <w:rsid w:val="00666415"/>
    <w:rsid w:val="006665BE"/>
    <w:rsid w:val="00666FEE"/>
    <w:rsid w:val="006728AC"/>
    <w:rsid w:val="00672E0F"/>
    <w:rsid w:val="0067350B"/>
    <w:rsid w:val="0067484A"/>
    <w:rsid w:val="00674C89"/>
    <w:rsid w:val="006750F5"/>
    <w:rsid w:val="00675224"/>
    <w:rsid w:val="00675875"/>
    <w:rsid w:val="0067613D"/>
    <w:rsid w:val="00676566"/>
    <w:rsid w:val="00676A5B"/>
    <w:rsid w:val="00676DF9"/>
    <w:rsid w:val="006773B8"/>
    <w:rsid w:val="00677668"/>
    <w:rsid w:val="006779AC"/>
    <w:rsid w:val="00677E09"/>
    <w:rsid w:val="00680A5D"/>
    <w:rsid w:val="00681CDF"/>
    <w:rsid w:val="00681DFB"/>
    <w:rsid w:val="006826AC"/>
    <w:rsid w:val="00682DA6"/>
    <w:rsid w:val="0068380A"/>
    <w:rsid w:val="00684816"/>
    <w:rsid w:val="00686105"/>
    <w:rsid w:val="00686B58"/>
    <w:rsid w:val="006902CD"/>
    <w:rsid w:val="00690497"/>
    <w:rsid w:val="00690DF5"/>
    <w:rsid w:val="00690E79"/>
    <w:rsid w:val="006927CC"/>
    <w:rsid w:val="00692EF8"/>
    <w:rsid w:val="0069326A"/>
    <w:rsid w:val="00693BFD"/>
    <w:rsid w:val="00693DB6"/>
    <w:rsid w:val="006962E0"/>
    <w:rsid w:val="00696F48"/>
    <w:rsid w:val="006A0A79"/>
    <w:rsid w:val="006A0C2B"/>
    <w:rsid w:val="006A13D0"/>
    <w:rsid w:val="006A1B81"/>
    <w:rsid w:val="006A2000"/>
    <w:rsid w:val="006A25C6"/>
    <w:rsid w:val="006A280D"/>
    <w:rsid w:val="006A3111"/>
    <w:rsid w:val="006A3BBF"/>
    <w:rsid w:val="006A6460"/>
    <w:rsid w:val="006A6827"/>
    <w:rsid w:val="006A6970"/>
    <w:rsid w:val="006A6FB2"/>
    <w:rsid w:val="006A73B4"/>
    <w:rsid w:val="006B0049"/>
    <w:rsid w:val="006B06EB"/>
    <w:rsid w:val="006B122F"/>
    <w:rsid w:val="006B255C"/>
    <w:rsid w:val="006B395B"/>
    <w:rsid w:val="006B3D2B"/>
    <w:rsid w:val="006B3F6A"/>
    <w:rsid w:val="006B44F0"/>
    <w:rsid w:val="006B4772"/>
    <w:rsid w:val="006B512C"/>
    <w:rsid w:val="006B568E"/>
    <w:rsid w:val="006B5D4D"/>
    <w:rsid w:val="006B634B"/>
    <w:rsid w:val="006B7287"/>
    <w:rsid w:val="006B7F53"/>
    <w:rsid w:val="006C0C12"/>
    <w:rsid w:val="006C0C1C"/>
    <w:rsid w:val="006C0FB1"/>
    <w:rsid w:val="006C10B4"/>
    <w:rsid w:val="006C1719"/>
    <w:rsid w:val="006C1E7A"/>
    <w:rsid w:val="006C285B"/>
    <w:rsid w:val="006C30DA"/>
    <w:rsid w:val="006C3647"/>
    <w:rsid w:val="006C38C2"/>
    <w:rsid w:val="006C3AE1"/>
    <w:rsid w:val="006C40E7"/>
    <w:rsid w:val="006C42FE"/>
    <w:rsid w:val="006C44BE"/>
    <w:rsid w:val="006C47A2"/>
    <w:rsid w:val="006C57B3"/>
    <w:rsid w:val="006C5A91"/>
    <w:rsid w:val="006C6C80"/>
    <w:rsid w:val="006C70C1"/>
    <w:rsid w:val="006C778E"/>
    <w:rsid w:val="006D0377"/>
    <w:rsid w:val="006D1313"/>
    <w:rsid w:val="006D14CB"/>
    <w:rsid w:val="006D1598"/>
    <w:rsid w:val="006D1DAF"/>
    <w:rsid w:val="006D1E84"/>
    <w:rsid w:val="006D290B"/>
    <w:rsid w:val="006D31F0"/>
    <w:rsid w:val="006D3630"/>
    <w:rsid w:val="006D3C3E"/>
    <w:rsid w:val="006D3D60"/>
    <w:rsid w:val="006D4215"/>
    <w:rsid w:val="006D44AB"/>
    <w:rsid w:val="006D4CAE"/>
    <w:rsid w:val="006D509A"/>
    <w:rsid w:val="006D54A7"/>
    <w:rsid w:val="006D551B"/>
    <w:rsid w:val="006D555F"/>
    <w:rsid w:val="006D5ADD"/>
    <w:rsid w:val="006D5D1A"/>
    <w:rsid w:val="006D661E"/>
    <w:rsid w:val="006D692D"/>
    <w:rsid w:val="006D696D"/>
    <w:rsid w:val="006E0324"/>
    <w:rsid w:val="006E048B"/>
    <w:rsid w:val="006E0AE7"/>
    <w:rsid w:val="006E0DD3"/>
    <w:rsid w:val="006E1601"/>
    <w:rsid w:val="006E227F"/>
    <w:rsid w:val="006E2D5C"/>
    <w:rsid w:val="006E378D"/>
    <w:rsid w:val="006E388B"/>
    <w:rsid w:val="006E4C62"/>
    <w:rsid w:val="006E5D98"/>
    <w:rsid w:val="006E6BAD"/>
    <w:rsid w:val="006E7A17"/>
    <w:rsid w:val="006F0ADA"/>
    <w:rsid w:val="006F0B51"/>
    <w:rsid w:val="006F3918"/>
    <w:rsid w:val="006F3D2A"/>
    <w:rsid w:val="006F437F"/>
    <w:rsid w:val="006F51BC"/>
    <w:rsid w:val="006F5BD1"/>
    <w:rsid w:val="006F5E8A"/>
    <w:rsid w:val="006F5F21"/>
    <w:rsid w:val="006F5F5A"/>
    <w:rsid w:val="006F6B4B"/>
    <w:rsid w:val="006F720B"/>
    <w:rsid w:val="006F754C"/>
    <w:rsid w:val="006F7989"/>
    <w:rsid w:val="007002D0"/>
    <w:rsid w:val="00701657"/>
    <w:rsid w:val="00702E50"/>
    <w:rsid w:val="0070391A"/>
    <w:rsid w:val="007043EA"/>
    <w:rsid w:val="00704D43"/>
    <w:rsid w:val="0070589A"/>
    <w:rsid w:val="00705B04"/>
    <w:rsid w:val="00710717"/>
    <w:rsid w:val="007111C9"/>
    <w:rsid w:val="00711500"/>
    <w:rsid w:val="00711946"/>
    <w:rsid w:val="00711EA9"/>
    <w:rsid w:val="00712D0C"/>
    <w:rsid w:val="00712FEA"/>
    <w:rsid w:val="00714BBC"/>
    <w:rsid w:val="00715AAE"/>
    <w:rsid w:val="00715E0F"/>
    <w:rsid w:val="00715F96"/>
    <w:rsid w:val="007164CA"/>
    <w:rsid w:val="007168E0"/>
    <w:rsid w:val="0071726F"/>
    <w:rsid w:val="007173AC"/>
    <w:rsid w:val="00717B50"/>
    <w:rsid w:val="00717F42"/>
    <w:rsid w:val="007202DA"/>
    <w:rsid w:val="007213BA"/>
    <w:rsid w:val="0072219D"/>
    <w:rsid w:val="0072296A"/>
    <w:rsid w:val="007229F9"/>
    <w:rsid w:val="00722AA7"/>
    <w:rsid w:val="00723702"/>
    <w:rsid w:val="00724CAE"/>
    <w:rsid w:val="00724EFD"/>
    <w:rsid w:val="0072599B"/>
    <w:rsid w:val="00725BDD"/>
    <w:rsid w:val="00725FC2"/>
    <w:rsid w:val="00726514"/>
    <w:rsid w:val="00726EAA"/>
    <w:rsid w:val="00727660"/>
    <w:rsid w:val="00727D3B"/>
    <w:rsid w:val="00727DA9"/>
    <w:rsid w:val="00727F6F"/>
    <w:rsid w:val="007311DD"/>
    <w:rsid w:val="007330CE"/>
    <w:rsid w:val="00733295"/>
    <w:rsid w:val="00733AE8"/>
    <w:rsid w:val="00733B8D"/>
    <w:rsid w:val="007348C5"/>
    <w:rsid w:val="00735B25"/>
    <w:rsid w:val="00735B38"/>
    <w:rsid w:val="00735F8D"/>
    <w:rsid w:val="00736086"/>
    <w:rsid w:val="00737892"/>
    <w:rsid w:val="00740098"/>
    <w:rsid w:val="0074119F"/>
    <w:rsid w:val="007425F9"/>
    <w:rsid w:val="00743B90"/>
    <w:rsid w:val="00743E33"/>
    <w:rsid w:val="0074454D"/>
    <w:rsid w:val="007466C7"/>
    <w:rsid w:val="0074695C"/>
    <w:rsid w:val="00746B25"/>
    <w:rsid w:val="00746F49"/>
    <w:rsid w:val="00747376"/>
    <w:rsid w:val="00747556"/>
    <w:rsid w:val="007475D3"/>
    <w:rsid w:val="007478BF"/>
    <w:rsid w:val="00747B1B"/>
    <w:rsid w:val="00747F89"/>
    <w:rsid w:val="007507FF"/>
    <w:rsid w:val="00750B4F"/>
    <w:rsid w:val="00751355"/>
    <w:rsid w:val="00752548"/>
    <w:rsid w:val="00753200"/>
    <w:rsid w:val="00753C14"/>
    <w:rsid w:val="007548CC"/>
    <w:rsid w:val="0075521E"/>
    <w:rsid w:val="0075605E"/>
    <w:rsid w:val="007577DD"/>
    <w:rsid w:val="00760125"/>
    <w:rsid w:val="00761B60"/>
    <w:rsid w:val="0076261D"/>
    <w:rsid w:val="007627F3"/>
    <w:rsid w:val="00763106"/>
    <w:rsid w:val="00763381"/>
    <w:rsid w:val="00763747"/>
    <w:rsid w:val="00764068"/>
    <w:rsid w:val="00764204"/>
    <w:rsid w:val="00764ACB"/>
    <w:rsid w:val="00764B16"/>
    <w:rsid w:val="00766EC1"/>
    <w:rsid w:val="0076723A"/>
    <w:rsid w:val="00767364"/>
    <w:rsid w:val="0076780D"/>
    <w:rsid w:val="00770436"/>
    <w:rsid w:val="0077081E"/>
    <w:rsid w:val="0077126F"/>
    <w:rsid w:val="0077290A"/>
    <w:rsid w:val="00773DEF"/>
    <w:rsid w:val="00774454"/>
    <w:rsid w:val="007753B8"/>
    <w:rsid w:val="00775916"/>
    <w:rsid w:val="007769B7"/>
    <w:rsid w:val="00777C1F"/>
    <w:rsid w:val="00777CD5"/>
    <w:rsid w:val="00780AED"/>
    <w:rsid w:val="00780EBB"/>
    <w:rsid w:val="00781365"/>
    <w:rsid w:val="007815FA"/>
    <w:rsid w:val="00781F8C"/>
    <w:rsid w:val="00782153"/>
    <w:rsid w:val="00782DF8"/>
    <w:rsid w:val="00782E03"/>
    <w:rsid w:val="00784AF9"/>
    <w:rsid w:val="00784B97"/>
    <w:rsid w:val="00785087"/>
    <w:rsid w:val="007851EA"/>
    <w:rsid w:val="00785966"/>
    <w:rsid w:val="0078760C"/>
    <w:rsid w:val="00787803"/>
    <w:rsid w:val="00787AB0"/>
    <w:rsid w:val="00787B31"/>
    <w:rsid w:val="00787FC7"/>
    <w:rsid w:val="00790A4C"/>
    <w:rsid w:val="00791036"/>
    <w:rsid w:val="0079228A"/>
    <w:rsid w:val="00794210"/>
    <w:rsid w:val="00794F52"/>
    <w:rsid w:val="00795599"/>
    <w:rsid w:val="00795D20"/>
    <w:rsid w:val="007960F6"/>
    <w:rsid w:val="007962D6"/>
    <w:rsid w:val="0079664C"/>
    <w:rsid w:val="00797C94"/>
    <w:rsid w:val="007A1AAF"/>
    <w:rsid w:val="007A1EEE"/>
    <w:rsid w:val="007A2AA8"/>
    <w:rsid w:val="007A5073"/>
    <w:rsid w:val="007A5BA2"/>
    <w:rsid w:val="007A6072"/>
    <w:rsid w:val="007A6811"/>
    <w:rsid w:val="007A6B41"/>
    <w:rsid w:val="007A7934"/>
    <w:rsid w:val="007A7FD4"/>
    <w:rsid w:val="007B0C83"/>
    <w:rsid w:val="007B120F"/>
    <w:rsid w:val="007B293F"/>
    <w:rsid w:val="007B392D"/>
    <w:rsid w:val="007B3AA2"/>
    <w:rsid w:val="007B3AC2"/>
    <w:rsid w:val="007B4E9C"/>
    <w:rsid w:val="007B51E1"/>
    <w:rsid w:val="007B57A3"/>
    <w:rsid w:val="007B5F03"/>
    <w:rsid w:val="007B636B"/>
    <w:rsid w:val="007B7AF5"/>
    <w:rsid w:val="007B7B76"/>
    <w:rsid w:val="007B7E74"/>
    <w:rsid w:val="007C0D60"/>
    <w:rsid w:val="007C155F"/>
    <w:rsid w:val="007C273D"/>
    <w:rsid w:val="007C3051"/>
    <w:rsid w:val="007C3432"/>
    <w:rsid w:val="007C3F33"/>
    <w:rsid w:val="007C4DDC"/>
    <w:rsid w:val="007C4FD2"/>
    <w:rsid w:val="007C5956"/>
    <w:rsid w:val="007C5AC3"/>
    <w:rsid w:val="007C6010"/>
    <w:rsid w:val="007C61AF"/>
    <w:rsid w:val="007C6263"/>
    <w:rsid w:val="007C6416"/>
    <w:rsid w:val="007C73CD"/>
    <w:rsid w:val="007C79CA"/>
    <w:rsid w:val="007C7E13"/>
    <w:rsid w:val="007C7E22"/>
    <w:rsid w:val="007D07F5"/>
    <w:rsid w:val="007D0BC1"/>
    <w:rsid w:val="007D1163"/>
    <w:rsid w:val="007D1250"/>
    <w:rsid w:val="007D1272"/>
    <w:rsid w:val="007D1F7D"/>
    <w:rsid w:val="007D28F3"/>
    <w:rsid w:val="007D2DB9"/>
    <w:rsid w:val="007D2EC6"/>
    <w:rsid w:val="007D3B91"/>
    <w:rsid w:val="007D4FEB"/>
    <w:rsid w:val="007D5365"/>
    <w:rsid w:val="007D5685"/>
    <w:rsid w:val="007D6CF3"/>
    <w:rsid w:val="007D74E7"/>
    <w:rsid w:val="007D76F0"/>
    <w:rsid w:val="007D7851"/>
    <w:rsid w:val="007E0309"/>
    <w:rsid w:val="007E05B0"/>
    <w:rsid w:val="007E0647"/>
    <w:rsid w:val="007E0EED"/>
    <w:rsid w:val="007E24BD"/>
    <w:rsid w:val="007E272A"/>
    <w:rsid w:val="007E29F5"/>
    <w:rsid w:val="007E39ED"/>
    <w:rsid w:val="007E43CF"/>
    <w:rsid w:val="007E5201"/>
    <w:rsid w:val="007E667A"/>
    <w:rsid w:val="007E6774"/>
    <w:rsid w:val="007E67A0"/>
    <w:rsid w:val="007E6A17"/>
    <w:rsid w:val="007E7176"/>
    <w:rsid w:val="007F0099"/>
    <w:rsid w:val="007F3D60"/>
    <w:rsid w:val="007F47D7"/>
    <w:rsid w:val="007F48C1"/>
    <w:rsid w:val="007F4997"/>
    <w:rsid w:val="007F4CD7"/>
    <w:rsid w:val="007F5544"/>
    <w:rsid w:val="007F5599"/>
    <w:rsid w:val="007F5A3C"/>
    <w:rsid w:val="007F698A"/>
    <w:rsid w:val="007F746A"/>
    <w:rsid w:val="008013C2"/>
    <w:rsid w:val="00802341"/>
    <w:rsid w:val="00803B7E"/>
    <w:rsid w:val="00805CFC"/>
    <w:rsid w:val="0080624C"/>
    <w:rsid w:val="008064A4"/>
    <w:rsid w:val="00806F25"/>
    <w:rsid w:val="008076B6"/>
    <w:rsid w:val="00807E27"/>
    <w:rsid w:val="0081158B"/>
    <w:rsid w:val="008120C9"/>
    <w:rsid w:val="008120F4"/>
    <w:rsid w:val="008124AF"/>
    <w:rsid w:val="00812670"/>
    <w:rsid w:val="008132C8"/>
    <w:rsid w:val="00814F9F"/>
    <w:rsid w:val="00815813"/>
    <w:rsid w:val="0081733C"/>
    <w:rsid w:val="008176BE"/>
    <w:rsid w:val="00820171"/>
    <w:rsid w:val="00820EB2"/>
    <w:rsid w:val="00821890"/>
    <w:rsid w:val="0082457B"/>
    <w:rsid w:val="00824BF6"/>
    <w:rsid w:val="00824C23"/>
    <w:rsid w:val="0082537B"/>
    <w:rsid w:val="00825B2D"/>
    <w:rsid w:val="0082609E"/>
    <w:rsid w:val="00826770"/>
    <w:rsid w:val="00827060"/>
    <w:rsid w:val="0082739A"/>
    <w:rsid w:val="008279CE"/>
    <w:rsid w:val="0083077D"/>
    <w:rsid w:val="00830C67"/>
    <w:rsid w:val="008312B0"/>
    <w:rsid w:val="0083245C"/>
    <w:rsid w:val="00832B04"/>
    <w:rsid w:val="00832F8E"/>
    <w:rsid w:val="0083319B"/>
    <w:rsid w:val="00835255"/>
    <w:rsid w:val="008360DC"/>
    <w:rsid w:val="0083736E"/>
    <w:rsid w:val="0083776F"/>
    <w:rsid w:val="0083791E"/>
    <w:rsid w:val="00837B89"/>
    <w:rsid w:val="008400A7"/>
    <w:rsid w:val="008401E0"/>
    <w:rsid w:val="0084042A"/>
    <w:rsid w:val="00840AB0"/>
    <w:rsid w:val="00841564"/>
    <w:rsid w:val="00841E8E"/>
    <w:rsid w:val="0084210E"/>
    <w:rsid w:val="008431FC"/>
    <w:rsid w:val="00843932"/>
    <w:rsid w:val="00843CD3"/>
    <w:rsid w:val="00844790"/>
    <w:rsid w:val="00845B18"/>
    <w:rsid w:val="00847007"/>
    <w:rsid w:val="008475F6"/>
    <w:rsid w:val="00850949"/>
    <w:rsid w:val="00850B3E"/>
    <w:rsid w:val="008512EA"/>
    <w:rsid w:val="008516BC"/>
    <w:rsid w:val="008522FF"/>
    <w:rsid w:val="00852447"/>
    <w:rsid w:val="008528F2"/>
    <w:rsid w:val="00852BA9"/>
    <w:rsid w:val="0085336F"/>
    <w:rsid w:val="00855B19"/>
    <w:rsid w:val="008565A4"/>
    <w:rsid w:val="00856D13"/>
    <w:rsid w:val="00857BBD"/>
    <w:rsid w:val="00860856"/>
    <w:rsid w:val="00860D13"/>
    <w:rsid w:val="00860E04"/>
    <w:rsid w:val="00860EB8"/>
    <w:rsid w:val="00861375"/>
    <w:rsid w:val="00861F21"/>
    <w:rsid w:val="00862077"/>
    <w:rsid w:val="008630F7"/>
    <w:rsid w:val="008636AA"/>
    <w:rsid w:val="0086379B"/>
    <w:rsid w:val="00863AEE"/>
    <w:rsid w:val="0086452D"/>
    <w:rsid w:val="008646D8"/>
    <w:rsid w:val="00864C4D"/>
    <w:rsid w:val="00864EF9"/>
    <w:rsid w:val="008655E3"/>
    <w:rsid w:val="00865B1E"/>
    <w:rsid w:val="00865ECD"/>
    <w:rsid w:val="008661F5"/>
    <w:rsid w:val="0086635F"/>
    <w:rsid w:val="008665B1"/>
    <w:rsid w:val="0086676A"/>
    <w:rsid w:val="008667EF"/>
    <w:rsid w:val="008679F7"/>
    <w:rsid w:val="008700D0"/>
    <w:rsid w:val="008712C2"/>
    <w:rsid w:val="0087197C"/>
    <w:rsid w:val="0087208C"/>
    <w:rsid w:val="0087266B"/>
    <w:rsid w:val="00873289"/>
    <w:rsid w:val="00873975"/>
    <w:rsid w:val="00874CFC"/>
    <w:rsid w:val="00874EB9"/>
    <w:rsid w:val="00875AD2"/>
    <w:rsid w:val="00875E1E"/>
    <w:rsid w:val="00876082"/>
    <w:rsid w:val="008764B2"/>
    <w:rsid w:val="00876814"/>
    <w:rsid w:val="00877088"/>
    <w:rsid w:val="00877A9B"/>
    <w:rsid w:val="00880574"/>
    <w:rsid w:val="0088089B"/>
    <w:rsid w:val="008809C4"/>
    <w:rsid w:val="00881B4D"/>
    <w:rsid w:val="00881DFA"/>
    <w:rsid w:val="0088218D"/>
    <w:rsid w:val="0088237A"/>
    <w:rsid w:val="0088278D"/>
    <w:rsid w:val="00882F0E"/>
    <w:rsid w:val="00883869"/>
    <w:rsid w:val="00883F54"/>
    <w:rsid w:val="0088590B"/>
    <w:rsid w:val="0088662B"/>
    <w:rsid w:val="00886A3F"/>
    <w:rsid w:val="00886E04"/>
    <w:rsid w:val="008873F4"/>
    <w:rsid w:val="00890913"/>
    <w:rsid w:val="00891511"/>
    <w:rsid w:val="008928A4"/>
    <w:rsid w:val="00892FD2"/>
    <w:rsid w:val="008932CE"/>
    <w:rsid w:val="00894349"/>
    <w:rsid w:val="00894524"/>
    <w:rsid w:val="00894880"/>
    <w:rsid w:val="008959E6"/>
    <w:rsid w:val="00895BCB"/>
    <w:rsid w:val="00896154"/>
    <w:rsid w:val="00897192"/>
    <w:rsid w:val="008972F6"/>
    <w:rsid w:val="00897AC1"/>
    <w:rsid w:val="008A0C65"/>
    <w:rsid w:val="008A106A"/>
    <w:rsid w:val="008A1093"/>
    <w:rsid w:val="008A3B79"/>
    <w:rsid w:val="008A3EEA"/>
    <w:rsid w:val="008A5D65"/>
    <w:rsid w:val="008A5D98"/>
    <w:rsid w:val="008A5FBF"/>
    <w:rsid w:val="008A6676"/>
    <w:rsid w:val="008A6DB6"/>
    <w:rsid w:val="008A70DF"/>
    <w:rsid w:val="008A7198"/>
    <w:rsid w:val="008A7872"/>
    <w:rsid w:val="008A7A3A"/>
    <w:rsid w:val="008B0081"/>
    <w:rsid w:val="008B0095"/>
    <w:rsid w:val="008B1817"/>
    <w:rsid w:val="008B1A4F"/>
    <w:rsid w:val="008B1B1A"/>
    <w:rsid w:val="008B1C3E"/>
    <w:rsid w:val="008B1D07"/>
    <w:rsid w:val="008B38BC"/>
    <w:rsid w:val="008B3DB8"/>
    <w:rsid w:val="008B3F67"/>
    <w:rsid w:val="008B41E2"/>
    <w:rsid w:val="008B5954"/>
    <w:rsid w:val="008B5C12"/>
    <w:rsid w:val="008B7163"/>
    <w:rsid w:val="008B7BE8"/>
    <w:rsid w:val="008C084A"/>
    <w:rsid w:val="008C0FEA"/>
    <w:rsid w:val="008C11EB"/>
    <w:rsid w:val="008C13BE"/>
    <w:rsid w:val="008C1836"/>
    <w:rsid w:val="008C1F31"/>
    <w:rsid w:val="008C1FE8"/>
    <w:rsid w:val="008C2615"/>
    <w:rsid w:val="008C2895"/>
    <w:rsid w:val="008C39D2"/>
    <w:rsid w:val="008C4F60"/>
    <w:rsid w:val="008C55D6"/>
    <w:rsid w:val="008C5D9C"/>
    <w:rsid w:val="008C5E2F"/>
    <w:rsid w:val="008C6812"/>
    <w:rsid w:val="008C6A7F"/>
    <w:rsid w:val="008D0D7D"/>
    <w:rsid w:val="008D2C49"/>
    <w:rsid w:val="008D2EB3"/>
    <w:rsid w:val="008D439E"/>
    <w:rsid w:val="008D5DF0"/>
    <w:rsid w:val="008D5EE2"/>
    <w:rsid w:val="008D63CA"/>
    <w:rsid w:val="008D66C0"/>
    <w:rsid w:val="008D6904"/>
    <w:rsid w:val="008D6DE2"/>
    <w:rsid w:val="008E0669"/>
    <w:rsid w:val="008E07FE"/>
    <w:rsid w:val="008E0CF8"/>
    <w:rsid w:val="008E0D13"/>
    <w:rsid w:val="008E2089"/>
    <w:rsid w:val="008E2912"/>
    <w:rsid w:val="008E3A2D"/>
    <w:rsid w:val="008E51EC"/>
    <w:rsid w:val="008E5240"/>
    <w:rsid w:val="008E5C15"/>
    <w:rsid w:val="008E61E4"/>
    <w:rsid w:val="008E6C0D"/>
    <w:rsid w:val="008F01CB"/>
    <w:rsid w:val="008F0BB8"/>
    <w:rsid w:val="008F0E31"/>
    <w:rsid w:val="008F1600"/>
    <w:rsid w:val="008F1E02"/>
    <w:rsid w:val="008F234F"/>
    <w:rsid w:val="008F36E4"/>
    <w:rsid w:val="008F3D3F"/>
    <w:rsid w:val="008F42B6"/>
    <w:rsid w:val="008F456E"/>
    <w:rsid w:val="008F6375"/>
    <w:rsid w:val="008F66E7"/>
    <w:rsid w:val="008F6774"/>
    <w:rsid w:val="008F71D4"/>
    <w:rsid w:val="008F7833"/>
    <w:rsid w:val="008F7EF9"/>
    <w:rsid w:val="008F7F3A"/>
    <w:rsid w:val="00900F69"/>
    <w:rsid w:val="00902FCC"/>
    <w:rsid w:val="0090470E"/>
    <w:rsid w:val="009067A3"/>
    <w:rsid w:val="009075C4"/>
    <w:rsid w:val="009100EB"/>
    <w:rsid w:val="00910773"/>
    <w:rsid w:val="00910EDA"/>
    <w:rsid w:val="00911B26"/>
    <w:rsid w:val="00912103"/>
    <w:rsid w:val="00912549"/>
    <w:rsid w:val="009125DC"/>
    <w:rsid w:val="009127E2"/>
    <w:rsid w:val="009138A3"/>
    <w:rsid w:val="00913FDA"/>
    <w:rsid w:val="00914027"/>
    <w:rsid w:val="0091511C"/>
    <w:rsid w:val="00915C2C"/>
    <w:rsid w:val="00916133"/>
    <w:rsid w:val="00916D3C"/>
    <w:rsid w:val="009173C3"/>
    <w:rsid w:val="0092005A"/>
    <w:rsid w:val="009204ED"/>
    <w:rsid w:val="00921DC2"/>
    <w:rsid w:val="00921DCC"/>
    <w:rsid w:val="00922544"/>
    <w:rsid w:val="009236A1"/>
    <w:rsid w:val="009245F4"/>
    <w:rsid w:val="009253E1"/>
    <w:rsid w:val="00925D82"/>
    <w:rsid w:val="00925F82"/>
    <w:rsid w:val="009261F3"/>
    <w:rsid w:val="0092655B"/>
    <w:rsid w:val="00926CC2"/>
    <w:rsid w:val="0093089A"/>
    <w:rsid w:val="009310AA"/>
    <w:rsid w:val="00932517"/>
    <w:rsid w:val="00932C8C"/>
    <w:rsid w:val="009333DF"/>
    <w:rsid w:val="00933E51"/>
    <w:rsid w:val="00934EF1"/>
    <w:rsid w:val="009352AB"/>
    <w:rsid w:val="00936778"/>
    <w:rsid w:val="00937E1D"/>
    <w:rsid w:val="00941A88"/>
    <w:rsid w:val="009425CC"/>
    <w:rsid w:val="00942A18"/>
    <w:rsid w:val="00942FF2"/>
    <w:rsid w:val="00944302"/>
    <w:rsid w:val="00944B9A"/>
    <w:rsid w:val="00944BCF"/>
    <w:rsid w:val="009450BC"/>
    <w:rsid w:val="009458A4"/>
    <w:rsid w:val="0094602B"/>
    <w:rsid w:val="0094640E"/>
    <w:rsid w:val="0094672E"/>
    <w:rsid w:val="0094691E"/>
    <w:rsid w:val="00946A1A"/>
    <w:rsid w:val="009473E3"/>
    <w:rsid w:val="00947A16"/>
    <w:rsid w:val="00951E1D"/>
    <w:rsid w:val="00951EF1"/>
    <w:rsid w:val="00951F5B"/>
    <w:rsid w:val="00952432"/>
    <w:rsid w:val="00952C01"/>
    <w:rsid w:val="00953465"/>
    <w:rsid w:val="00956A31"/>
    <w:rsid w:val="00957358"/>
    <w:rsid w:val="00957644"/>
    <w:rsid w:val="009603F5"/>
    <w:rsid w:val="00960F31"/>
    <w:rsid w:val="009613BC"/>
    <w:rsid w:val="009615B0"/>
    <w:rsid w:val="009616EE"/>
    <w:rsid w:val="00961AF8"/>
    <w:rsid w:val="00962002"/>
    <w:rsid w:val="00962180"/>
    <w:rsid w:val="00962A7B"/>
    <w:rsid w:val="00963C94"/>
    <w:rsid w:val="00964035"/>
    <w:rsid w:val="009645E8"/>
    <w:rsid w:val="00964603"/>
    <w:rsid w:val="009646FD"/>
    <w:rsid w:val="0096565C"/>
    <w:rsid w:val="009669F4"/>
    <w:rsid w:val="00966BF8"/>
    <w:rsid w:val="00966DF3"/>
    <w:rsid w:val="0096703E"/>
    <w:rsid w:val="009672C8"/>
    <w:rsid w:val="009679DE"/>
    <w:rsid w:val="0097010A"/>
    <w:rsid w:val="00970316"/>
    <w:rsid w:val="00970699"/>
    <w:rsid w:val="00971572"/>
    <w:rsid w:val="00972BDA"/>
    <w:rsid w:val="00972F31"/>
    <w:rsid w:val="00973259"/>
    <w:rsid w:val="00973329"/>
    <w:rsid w:val="009735F8"/>
    <w:rsid w:val="00973DB2"/>
    <w:rsid w:val="009746B3"/>
    <w:rsid w:val="00975781"/>
    <w:rsid w:val="009761BE"/>
    <w:rsid w:val="009769E6"/>
    <w:rsid w:val="00976BAA"/>
    <w:rsid w:val="00980E90"/>
    <w:rsid w:val="009812A9"/>
    <w:rsid w:val="00981A16"/>
    <w:rsid w:val="009821D2"/>
    <w:rsid w:val="00982BF7"/>
    <w:rsid w:val="00983393"/>
    <w:rsid w:val="009836BB"/>
    <w:rsid w:val="00983754"/>
    <w:rsid w:val="00983BAD"/>
    <w:rsid w:val="00984D4E"/>
    <w:rsid w:val="009850EA"/>
    <w:rsid w:val="00986A6D"/>
    <w:rsid w:val="00986C7F"/>
    <w:rsid w:val="009872B1"/>
    <w:rsid w:val="00987C1F"/>
    <w:rsid w:val="00987F51"/>
    <w:rsid w:val="009921A4"/>
    <w:rsid w:val="009924D1"/>
    <w:rsid w:val="009929CF"/>
    <w:rsid w:val="0099352C"/>
    <w:rsid w:val="00993D01"/>
    <w:rsid w:val="00994E2F"/>
    <w:rsid w:val="009960B1"/>
    <w:rsid w:val="009968B9"/>
    <w:rsid w:val="00997B26"/>
    <w:rsid w:val="009A07A8"/>
    <w:rsid w:val="009A0E67"/>
    <w:rsid w:val="009A17C1"/>
    <w:rsid w:val="009A206E"/>
    <w:rsid w:val="009A28A7"/>
    <w:rsid w:val="009A2DE5"/>
    <w:rsid w:val="009A476B"/>
    <w:rsid w:val="009A47E1"/>
    <w:rsid w:val="009A4B96"/>
    <w:rsid w:val="009A53F9"/>
    <w:rsid w:val="009A59F6"/>
    <w:rsid w:val="009A7328"/>
    <w:rsid w:val="009A7DED"/>
    <w:rsid w:val="009A7EA1"/>
    <w:rsid w:val="009B0382"/>
    <w:rsid w:val="009B0521"/>
    <w:rsid w:val="009B237A"/>
    <w:rsid w:val="009B2404"/>
    <w:rsid w:val="009B280C"/>
    <w:rsid w:val="009B3826"/>
    <w:rsid w:val="009B3963"/>
    <w:rsid w:val="009B47BA"/>
    <w:rsid w:val="009B56BA"/>
    <w:rsid w:val="009B5B4A"/>
    <w:rsid w:val="009B61E5"/>
    <w:rsid w:val="009B760C"/>
    <w:rsid w:val="009B7700"/>
    <w:rsid w:val="009B7AA4"/>
    <w:rsid w:val="009C0739"/>
    <w:rsid w:val="009C1D4B"/>
    <w:rsid w:val="009C39DF"/>
    <w:rsid w:val="009C3B62"/>
    <w:rsid w:val="009C4AB4"/>
    <w:rsid w:val="009C4CA9"/>
    <w:rsid w:val="009C4FFF"/>
    <w:rsid w:val="009C5638"/>
    <w:rsid w:val="009C573D"/>
    <w:rsid w:val="009C5A5B"/>
    <w:rsid w:val="009C5ECE"/>
    <w:rsid w:val="009D06C9"/>
    <w:rsid w:val="009D0F11"/>
    <w:rsid w:val="009D1840"/>
    <w:rsid w:val="009D1870"/>
    <w:rsid w:val="009D1968"/>
    <w:rsid w:val="009D1B99"/>
    <w:rsid w:val="009D246F"/>
    <w:rsid w:val="009D263E"/>
    <w:rsid w:val="009D4DA4"/>
    <w:rsid w:val="009D591C"/>
    <w:rsid w:val="009D6A7C"/>
    <w:rsid w:val="009D7108"/>
    <w:rsid w:val="009D734D"/>
    <w:rsid w:val="009D7AE5"/>
    <w:rsid w:val="009E1BB6"/>
    <w:rsid w:val="009E27E7"/>
    <w:rsid w:val="009E359A"/>
    <w:rsid w:val="009E4A31"/>
    <w:rsid w:val="009E4EFD"/>
    <w:rsid w:val="009E5930"/>
    <w:rsid w:val="009E5D81"/>
    <w:rsid w:val="009E695A"/>
    <w:rsid w:val="009E720B"/>
    <w:rsid w:val="009E7E8E"/>
    <w:rsid w:val="009F114E"/>
    <w:rsid w:val="009F1235"/>
    <w:rsid w:val="009F192A"/>
    <w:rsid w:val="009F1C23"/>
    <w:rsid w:val="009F27E7"/>
    <w:rsid w:val="009F27EC"/>
    <w:rsid w:val="009F3771"/>
    <w:rsid w:val="009F37F7"/>
    <w:rsid w:val="009F4551"/>
    <w:rsid w:val="009F53A4"/>
    <w:rsid w:val="009F5CC9"/>
    <w:rsid w:val="009F6339"/>
    <w:rsid w:val="009F66C1"/>
    <w:rsid w:val="009F671C"/>
    <w:rsid w:val="009F67E6"/>
    <w:rsid w:val="00A006D5"/>
    <w:rsid w:val="00A02EBA"/>
    <w:rsid w:val="00A03433"/>
    <w:rsid w:val="00A035D1"/>
    <w:rsid w:val="00A03B51"/>
    <w:rsid w:val="00A04DDF"/>
    <w:rsid w:val="00A04F48"/>
    <w:rsid w:val="00A06D86"/>
    <w:rsid w:val="00A07199"/>
    <w:rsid w:val="00A077BA"/>
    <w:rsid w:val="00A10E25"/>
    <w:rsid w:val="00A11007"/>
    <w:rsid w:val="00A11273"/>
    <w:rsid w:val="00A112E9"/>
    <w:rsid w:val="00A11ABF"/>
    <w:rsid w:val="00A1271A"/>
    <w:rsid w:val="00A138FC"/>
    <w:rsid w:val="00A13F56"/>
    <w:rsid w:val="00A14958"/>
    <w:rsid w:val="00A14C12"/>
    <w:rsid w:val="00A15B76"/>
    <w:rsid w:val="00A16438"/>
    <w:rsid w:val="00A1654D"/>
    <w:rsid w:val="00A166A7"/>
    <w:rsid w:val="00A17F4A"/>
    <w:rsid w:val="00A200DF"/>
    <w:rsid w:val="00A20215"/>
    <w:rsid w:val="00A20270"/>
    <w:rsid w:val="00A2177E"/>
    <w:rsid w:val="00A21A48"/>
    <w:rsid w:val="00A22861"/>
    <w:rsid w:val="00A22DDA"/>
    <w:rsid w:val="00A22F73"/>
    <w:rsid w:val="00A2309B"/>
    <w:rsid w:val="00A234C9"/>
    <w:rsid w:val="00A23C8D"/>
    <w:rsid w:val="00A240C6"/>
    <w:rsid w:val="00A24FF5"/>
    <w:rsid w:val="00A25006"/>
    <w:rsid w:val="00A25074"/>
    <w:rsid w:val="00A25140"/>
    <w:rsid w:val="00A253A9"/>
    <w:rsid w:val="00A25678"/>
    <w:rsid w:val="00A26A4B"/>
    <w:rsid w:val="00A26B00"/>
    <w:rsid w:val="00A27970"/>
    <w:rsid w:val="00A27BEE"/>
    <w:rsid w:val="00A27D33"/>
    <w:rsid w:val="00A30522"/>
    <w:rsid w:val="00A30680"/>
    <w:rsid w:val="00A3150C"/>
    <w:rsid w:val="00A321A0"/>
    <w:rsid w:val="00A32254"/>
    <w:rsid w:val="00A3250A"/>
    <w:rsid w:val="00A32B0B"/>
    <w:rsid w:val="00A33112"/>
    <w:rsid w:val="00A331BE"/>
    <w:rsid w:val="00A332C2"/>
    <w:rsid w:val="00A332DE"/>
    <w:rsid w:val="00A3449F"/>
    <w:rsid w:val="00A346AD"/>
    <w:rsid w:val="00A34DB9"/>
    <w:rsid w:val="00A359FB"/>
    <w:rsid w:val="00A36D78"/>
    <w:rsid w:val="00A37060"/>
    <w:rsid w:val="00A40B1F"/>
    <w:rsid w:val="00A40B22"/>
    <w:rsid w:val="00A40BE3"/>
    <w:rsid w:val="00A41DF2"/>
    <w:rsid w:val="00A41EC5"/>
    <w:rsid w:val="00A423DD"/>
    <w:rsid w:val="00A444B9"/>
    <w:rsid w:val="00A4514D"/>
    <w:rsid w:val="00A47170"/>
    <w:rsid w:val="00A4734A"/>
    <w:rsid w:val="00A47B6B"/>
    <w:rsid w:val="00A50331"/>
    <w:rsid w:val="00A506A7"/>
    <w:rsid w:val="00A506E6"/>
    <w:rsid w:val="00A51AFA"/>
    <w:rsid w:val="00A51D3A"/>
    <w:rsid w:val="00A51D3E"/>
    <w:rsid w:val="00A537F2"/>
    <w:rsid w:val="00A53B11"/>
    <w:rsid w:val="00A54448"/>
    <w:rsid w:val="00A54C67"/>
    <w:rsid w:val="00A563D8"/>
    <w:rsid w:val="00A56A73"/>
    <w:rsid w:val="00A56A93"/>
    <w:rsid w:val="00A57713"/>
    <w:rsid w:val="00A6057E"/>
    <w:rsid w:val="00A60D1E"/>
    <w:rsid w:val="00A61052"/>
    <w:rsid w:val="00A61858"/>
    <w:rsid w:val="00A61959"/>
    <w:rsid w:val="00A61E39"/>
    <w:rsid w:val="00A62D40"/>
    <w:rsid w:val="00A630E0"/>
    <w:rsid w:val="00A63E75"/>
    <w:rsid w:val="00A6413C"/>
    <w:rsid w:val="00A644EF"/>
    <w:rsid w:val="00A649AD"/>
    <w:rsid w:val="00A64B40"/>
    <w:rsid w:val="00A658D0"/>
    <w:rsid w:val="00A65CC0"/>
    <w:rsid w:val="00A66204"/>
    <w:rsid w:val="00A66509"/>
    <w:rsid w:val="00A673ED"/>
    <w:rsid w:val="00A7003A"/>
    <w:rsid w:val="00A706F9"/>
    <w:rsid w:val="00A7230F"/>
    <w:rsid w:val="00A7332F"/>
    <w:rsid w:val="00A74146"/>
    <w:rsid w:val="00A743FB"/>
    <w:rsid w:val="00A751F0"/>
    <w:rsid w:val="00A759D5"/>
    <w:rsid w:val="00A764F0"/>
    <w:rsid w:val="00A7661E"/>
    <w:rsid w:val="00A76903"/>
    <w:rsid w:val="00A770E2"/>
    <w:rsid w:val="00A771C9"/>
    <w:rsid w:val="00A7744F"/>
    <w:rsid w:val="00A77807"/>
    <w:rsid w:val="00A80927"/>
    <w:rsid w:val="00A8111C"/>
    <w:rsid w:val="00A82CBE"/>
    <w:rsid w:val="00A84738"/>
    <w:rsid w:val="00A86542"/>
    <w:rsid w:val="00A86629"/>
    <w:rsid w:val="00A866EC"/>
    <w:rsid w:val="00A86CC0"/>
    <w:rsid w:val="00A87BB6"/>
    <w:rsid w:val="00A87D6B"/>
    <w:rsid w:val="00A905F5"/>
    <w:rsid w:val="00A90681"/>
    <w:rsid w:val="00A91E33"/>
    <w:rsid w:val="00A92D83"/>
    <w:rsid w:val="00A9354C"/>
    <w:rsid w:val="00A93C0B"/>
    <w:rsid w:val="00A93FBD"/>
    <w:rsid w:val="00A94497"/>
    <w:rsid w:val="00A95766"/>
    <w:rsid w:val="00A95A8A"/>
    <w:rsid w:val="00A9657B"/>
    <w:rsid w:val="00A96714"/>
    <w:rsid w:val="00A96F71"/>
    <w:rsid w:val="00A96F86"/>
    <w:rsid w:val="00A97422"/>
    <w:rsid w:val="00A97571"/>
    <w:rsid w:val="00A979B5"/>
    <w:rsid w:val="00AA0469"/>
    <w:rsid w:val="00AA0ABD"/>
    <w:rsid w:val="00AA0CB7"/>
    <w:rsid w:val="00AA1A06"/>
    <w:rsid w:val="00AA2454"/>
    <w:rsid w:val="00AA3074"/>
    <w:rsid w:val="00AA331A"/>
    <w:rsid w:val="00AA3C88"/>
    <w:rsid w:val="00AA4558"/>
    <w:rsid w:val="00AA48F7"/>
    <w:rsid w:val="00AA4B97"/>
    <w:rsid w:val="00AA586B"/>
    <w:rsid w:val="00AA5934"/>
    <w:rsid w:val="00AA5C29"/>
    <w:rsid w:val="00AA66AF"/>
    <w:rsid w:val="00AB225B"/>
    <w:rsid w:val="00AB3EBF"/>
    <w:rsid w:val="00AB4350"/>
    <w:rsid w:val="00AB4355"/>
    <w:rsid w:val="00AB4525"/>
    <w:rsid w:val="00AB4BA7"/>
    <w:rsid w:val="00AB557C"/>
    <w:rsid w:val="00AB6255"/>
    <w:rsid w:val="00AB6404"/>
    <w:rsid w:val="00AB6597"/>
    <w:rsid w:val="00AB662A"/>
    <w:rsid w:val="00AB7706"/>
    <w:rsid w:val="00AC03C2"/>
    <w:rsid w:val="00AC09F2"/>
    <w:rsid w:val="00AC0FE2"/>
    <w:rsid w:val="00AC1073"/>
    <w:rsid w:val="00AC1AC6"/>
    <w:rsid w:val="00AC205F"/>
    <w:rsid w:val="00AC22B5"/>
    <w:rsid w:val="00AC2346"/>
    <w:rsid w:val="00AC31AE"/>
    <w:rsid w:val="00AC33CE"/>
    <w:rsid w:val="00AC5C85"/>
    <w:rsid w:val="00AC66B3"/>
    <w:rsid w:val="00AC6A66"/>
    <w:rsid w:val="00AD1569"/>
    <w:rsid w:val="00AD1999"/>
    <w:rsid w:val="00AD1CCE"/>
    <w:rsid w:val="00AD1F09"/>
    <w:rsid w:val="00AD2B57"/>
    <w:rsid w:val="00AD2CB4"/>
    <w:rsid w:val="00AD2D2C"/>
    <w:rsid w:val="00AD4085"/>
    <w:rsid w:val="00AD47FB"/>
    <w:rsid w:val="00AD5DF5"/>
    <w:rsid w:val="00AD66DE"/>
    <w:rsid w:val="00AD7184"/>
    <w:rsid w:val="00AE04DB"/>
    <w:rsid w:val="00AE0ABA"/>
    <w:rsid w:val="00AE1C4D"/>
    <w:rsid w:val="00AE1F2B"/>
    <w:rsid w:val="00AE2086"/>
    <w:rsid w:val="00AE214A"/>
    <w:rsid w:val="00AE3205"/>
    <w:rsid w:val="00AE33E4"/>
    <w:rsid w:val="00AE3676"/>
    <w:rsid w:val="00AE399D"/>
    <w:rsid w:val="00AE39EF"/>
    <w:rsid w:val="00AE3C2B"/>
    <w:rsid w:val="00AE3C9A"/>
    <w:rsid w:val="00AE4135"/>
    <w:rsid w:val="00AE45B6"/>
    <w:rsid w:val="00AE48E1"/>
    <w:rsid w:val="00AE53DA"/>
    <w:rsid w:val="00AE57AF"/>
    <w:rsid w:val="00AE592A"/>
    <w:rsid w:val="00AE65B1"/>
    <w:rsid w:val="00AE6A6B"/>
    <w:rsid w:val="00AE6FFC"/>
    <w:rsid w:val="00AE780E"/>
    <w:rsid w:val="00AF1203"/>
    <w:rsid w:val="00AF14F3"/>
    <w:rsid w:val="00AF1750"/>
    <w:rsid w:val="00AF1757"/>
    <w:rsid w:val="00AF1AED"/>
    <w:rsid w:val="00AF1BAC"/>
    <w:rsid w:val="00AF1C18"/>
    <w:rsid w:val="00AF1EEE"/>
    <w:rsid w:val="00AF2B61"/>
    <w:rsid w:val="00AF37A5"/>
    <w:rsid w:val="00AF45A6"/>
    <w:rsid w:val="00AF45E6"/>
    <w:rsid w:val="00AF632D"/>
    <w:rsid w:val="00AF6613"/>
    <w:rsid w:val="00AF66EC"/>
    <w:rsid w:val="00AF6B55"/>
    <w:rsid w:val="00AF720C"/>
    <w:rsid w:val="00AF7268"/>
    <w:rsid w:val="00AF7F7E"/>
    <w:rsid w:val="00B010EC"/>
    <w:rsid w:val="00B01838"/>
    <w:rsid w:val="00B01C9E"/>
    <w:rsid w:val="00B022BD"/>
    <w:rsid w:val="00B026A0"/>
    <w:rsid w:val="00B026B3"/>
    <w:rsid w:val="00B0274D"/>
    <w:rsid w:val="00B0337D"/>
    <w:rsid w:val="00B036B3"/>
    <w:rsid w:val="00B060F8"/>
    <w:rsid w:val="00B06211"/>
    <w:rsid w:val="00B074AA"/>
    <w:rsid w:val="00B10C8C"/>
    <w:rsid w:val="00B115E4"/>
    <w:rsid w:val="00B11637"/>
    <w:rsid w:val="00B117D3"/>
    <w:rsid w:val="00B12BA6"/>
    <w:rsid w:val="00B1494E"/>
    <w:rsid w:val="00B14CAF"/>
    <w:rsid w:val="00B14CF2"/>
    <w:rsid w:val="00B15047"/>
    <w:rsid w:val="00B15C7F"/>
    <w:rsid w:val="00B1635B"/>
    <w:rsid w:val="00B16978"/>
    <w:rsid w:val="00B179B2"/>
    <w:rsid w:val="00B20621"/>
    <w:rsid w:val="00B2103D"/>
    <w:rsid w:val="00B21E28"/>
    <w:rsid w:val="00B22470"/>
    <w:rsid w:val="00B228A7"/>
    <w:rsid w:val="00B22A92"/>
    <w:rsid w:val="00B2331A"/>
    <w:rsid w:val="00B24DEF"/>
    <w:rsid w:val="00B24E2C"/>
    <w:rsid w:val="00B251B4"/>
    <w:rsid w:val="00B263EF"/>
    <w:rsid w:val="00B26F91"/>
    <w:rsid w:val="00B27B30"/>
    <w:rsid w:val="00B3005C"/>
    <w:rsid w:val="00B301FE"/>
    <w:rsid w:val="00B30815"/>
    <w:rsid w:val="00B3295A"/>
    <w:rsid w:val="00B32D69"/>
    <w:rsid w:val="00B336E8"/>
    <w:rsid w:val="00B33FE7"/>
    <w:rsid w:val="00B34555"/>
    <w:rsid w:val="00B3491C"/>
    <w:rsid w:val="00B35EB6"/>
    <w:rsid w:val="00B360B1"/>
    <w:rsid w:val="00B36935"/>
    <w:rsid w:val="00B36B55"/>
    <w:rsid w:val="00B3737A"/>
    <w:rsid w:val="00B37468"/>
    <w:rsid w:val="00B405AA"/>
    <w:rsid w:val="00B40C57"/>
    <w:rsid w:val="00B4367C"/>
    <w:rsid w:val="00B43B57"/>
    <w:rsid w:val="00B4439C"/>
    <w:rsid w:val="00B444CB"/>
    <w:rsid w:val="00B4497F"/>
    <w:rsid w:val="00B44D81"/>
    <w:rsid w:val="00B44E55"/>
    <w:rsid w:val="00B45CC9"/>
    <w:rsid w:val="00B46E94"/>
    <w:rsid w:val="00B47DFC"/>
    <w:rsid w:val="00B510E8"/>
    <w:rsid w:val="00B51428"/>
    <w:rsid w:val="00B514ED"/>
    <w:rsid w:val="00B5182E"/>
    <w:rsid w:val="00B51CC0"/>
    <w:rsid w:val="00B51D45"/>
    <w:rsid w:val="00B52050"/>
    <w:rsid w:val="00B521E4"/>
    <w:rsid w:val="00B5299C"/>
    <w:rsid w:val="00B5449B"/>
    <w:rsid w:val="00B56582"/>
    <w:rsid w:val="00B566DA"/>
    <w:rsid w:val="00B56CD0"/>
    <w:rsid w:val="00B574F3"/>
    <w:rsid w:val="00B601A6"/>
    <w:rsid w:val="00B610C3"/>
    <w:rsid w:val="00B6194F"/>
    <w:rsid w:val="00B61E0F"/>
    <w:rsid w:val="00B62A94"/>
    <w:rsid w:val="00B63364"/>
    <w:rsid w:val="00B640E7"/>
    <w:rsid w:val="00B64774"/>
    <w:rsid w:val="00B648BA"/>
    <w:rsid w:val="00B64B62"/>
    <w:rsid w:val="00B64FC9"/>
    <w:rsid w:val="00B657E4"/>
    <w:rsid w:val="00B65ECC"/>
    <w:rsid w:val="00B660B1"/>
    <w:rsid w:val="00B668C2"/>
    <w:rsid w:val="00B668CC"/>
    <w:rsid w:val="00B67006"/>
    <w:rsid w:val="00B675A0"/>
    <w:rsid w:val="00B675AF"/>
    <w:rsid w:val="00B678F5"/>
    <w:rsid w:val="00B67E36"/>
    <w:rsid w:val="00B67FD5"/>
    <w:rsid w:val="00B70026"/>
    <w:rsid w:val="00B702CC"/>
    <w:rsid w:val="00B70497"/>
    <w:rsid w:val="00B71CFC"/>
    <w:rsid w:val="00B727C9"/>
    <w:rsid w:val="00B72A0D"/>
    <w:rsid w:val="00B739BE"/>
    <w:rsid w:val="00B74434"/>
    <w:rsid w:val="00B75D1B"/>
    <w:rsid w:val="00B76014"/>
    <w:rsid w:val="00B7733E"/>
    <w:rsid w:val="00B80B81"/>
    <w:rsid w:val="00B80E54"/>
    <w:rsid w:val="00B80FD6"/>
    <w:rsid w:val="00B81589"/>
    <w:rsid w:val="00B82C4D"/>
    <w:rsid w:val="00B83E64"/>
    <w:rsid w:val="00B83FF0"/>
    <w:rsid w:val="00B8460A"/>
    <w:rsid w:val="00B84F16"/>
    <w:rsid w:val="00B85258"/>
    <w:rsid w:val="00B85CF7"/>
    <w:rsid w:val="00B85F69"/>
    <w:rsid w:val="00B86E79"/>
    <w:rsid w:val="00B915E4"/>
    <w:rsid w:val="00B9296B"/>
    <w:rsid w:val="00B92F21"/>
    <w:rsid w:val="00B93646"/>
    <w:rsid w:val="00B938AB"/>
    <w:rsid w:val="00B941A0"/>
    <w:rsid w:val="00B941D2"/>
    <w:rsid w:val="00B943F8"/>
    <w:rsid w:val="00B95CC5"/>
    <w:rsid w:val="00B9608E"/>
    <w:rsid w:val="00B962BA"/>
    <w:rsid w:val="00B97079"/>
    <w:rsid w:val="00B97341"/>
    <w:rsid w:val="00BA023E"/>
    <w:rsid w:val="00BA15B9"/>
    <w:rsid w:val="00BA18E9"/>
    <w:rsid w:val="00BA1D94"/>
    <w:rsid w:val="00BA3535"/>
    <w:rsid w:val="00BA3E24"/>
    <w:rsid w:val="00BA4927"/>
    <w:rsid w:val="00BA4FE2"/>
    <w:rsid w:val="00BA5C0A"/>
    <w:rsid w:val="00BA62BA"/>
    <w:rsid w:val="00BA62EE"/>
    <w:rsid w:val="00BA77DB"/>
    <w:rsid w:val="00BA78F0"/>
    <w:rsid w:val="00BA7D6E"/>
    <w:rsid w:val="00BB11BE"/>
    <w:rsid w:val="00BB146B"/>
    <w:rsid w:val="00BB1906"/>
    <w:rsid w:val="00BB19A1"/>
    <w:rsid w:val="00BB1A12"/>
    <w:rsid w:val="00BB1CFE"/>
    <w:rsid w:val="00BB1F3F"/>
    <w:rsid w:val="00BB2DA3"/>
    <w:rsid w:val="00BB3629"/>
    <w:rsid w:val="00BB3B34"/>
    <w:rsid w:val="00BB3EAB"/>
    <w:rsid w:val="00BB4ACF"/>
    <w:rsid w:val="00BB4CC8"/>
    <w:rsid w:val="00BB59DA"/>
    <w:rsid w:val="00BB6031"/>
    <w:rsid w:val="00BB6466"/>
    <w:rsid w:val="00BB6B94"/>
    <w:rsid w:val="00BC0088"/>
    <w:rsid w:val="00BC1437"/>
    <w:rsid w:val="00BC14BF"/>
    <w:rsid w:val="00BC2AD5"/>
    <w:rsid w:val="00BC2CA1"/>
    <w:rsid w:val="00BC3133"/>
    <w:rsid w:val="00BC32A5"/>
    <w:rsid w:val="00BC374A"/>
    <w:rsid w:val="00BC3CB8"/>
    <w:rsid w:val="00BC450B"/>
    <w:rsid w:val="00BC484E"/>
    <w:rsid w:val="00BC63BD"/>
    <w:rsid w:val="00BC6622"/>
    <w:rsid w:val="00BC6DAE"/>
    <w:rsid w:val="00BD05C5"/>
    <w:rsid w:val="00BD0CD6"/>
    <w:rsid w:val="00BD0FC5"/>
    <w:rsid w:val="00BD1CAB"/>
    <w:rsid w:val="00BD2098"/>
    <w:rsid w:val="00BD25C2"/>
    <w:rsid w:val="00BD2E03"/>
    <w:rsid w:val="00BD39DF"/>
    <w:rsid w:val="00BD3A8E"/>
    <w:rsid w:val="00BD3FBD"/>
    <w:rsid w:val="00BD6758"/>
    <w:rsid w:val="00BD6BEC"/>
    <w:rsid w:val="00BD7A62"/>
    <w:rsid w:val="00BD7AF6"/>
    <w:rsid w:val="00BE00AA"/>
    <w:rsid w:val="00BE0548"/>
    <w:rsid w:val="00BE0DA6"/>
    <w:rsid w:val="00BE1281"/>
    <w:rsid w:val="00BE1B4F"/>
    <w:rsid w:val="00BE23B5"/>
    <w:rsid w:val="00BE327E"/>
    <w:rsid w:val="00BE3567"/>
    <w:rsid w:val="00BE3A26"/>
    <w:rsid w:val="00BE44E2"/>
    <w:rsid w:val="00BE45FF"/>
    <w:rsid w:val="00BE535C"/>
    <w:rsid w:val="00BE53E9"/>
    <w:rsid w:val="00BE5798"/>
    <w:rsid w:val="00BE63F4"/>
    <w:rsid w:val="00BE6411"/>
    <w:rsid w:val="00BE6712"/>
    <w:rsid w:val="00BE6A8F"/>
    <w:rsid w:val="00BE746D"/>
    <w:rsid w:val="00BE7C23"/>
    <w:rsid w:val="00BE7C5B"/>
    <w:rsid w:val="00BF0B1C"/>
    <w:rsid w:val="00BF104A"/>
    <w:rsid w:val="00BF177F"/>
    <w:rsid w:val="00BF19A2"/>
    <w:rsid w:val="00BF1AA0"/>
    <w:rsid w:val="00BF2A4E"/>
    <w:rsid w:val="00BF3BBE"/>
    <w:rsid w:val="00BF3D41"/>
    <w:rsid w:val="00BF4D8D"/>
    <w:rsid w:val="00BF5182"/>
    <w:rsid w:val="00BF5D27"/>
    <w:rsid w:val="00BF5DF0"/>
    <w:rsid w:val="00BF637D"/>
    <w:rsid w:val="00BF7A71"/>
    <w:rsid w:val="00BF7B2E"/>
    <w:rsid w:val="00C00C9A"/>
    <w:rsid w:val="00C00D08"/>
    <w:rsid w:val="00C01220"/>
    <w:rsid w:val="00C01421"/>
    <w:rsid w:val="00C015C6"/>
    <w:rsid w:val="00C019C4"/>
    <w:rsid w:val="00C01C79"/>
    <w:rsid w:val="00C01CFE"/>
    <w:rsid w:val="00C02B1A"/>
    <w:rsid w:val="00C02F3C"/>
    <w:rsid w:val="00C036B3"/>
    <w:rsid w:val="00C03DA8"/>
    <w:rsid w:val="00C03EB4"/>
    <w:rsid w:val="00C04477"/>
    <w:rsid w:val="00C044B4"/>
    <w:rsid w:val="00C046A8"/>
    <w:rsid w:val="00C04CFE"/>
    <w:rsid w:val="00C05850"/>
    <w:rsid w:val="00C05A74"/>
    <w:rsid w:val="00C05DCA"/>
    <w:rsid w:val="00C062B1"/>
    <w:rsid w:val="00C06E09"/>
    <w:rsid w:val="00C06F3B"/>
    <w:rsid w:val="00C07453"/>
    <w:rsid w:val="00C075E5"/>
    <w:rsid w:val="00C07998"/>
    <w:rsid w:val="00C07DE7"/>
    <w:rsid w:val="00C07F4F"/>
    <w:rsid w:val="00C1124E"/>
    <w:rsid w:val="00C113C4"/>
    <w:rsid w:val="00C1142C"/>
    <w:rsid w:val="00C12224"/>
    <w:rsid w:val="00C12964"/>
    <w:rsid w:val="00C12BF0"/>
    <w:rsid w:val="00C12C9E"/>
    <w:rsid w:val="00C15974"/>
    <w:rsid w:val="00C15BBE"/>
    <w:rsid w:val="00C15C63"/>
    <w:rsid w:val="00C15CDA"/>
    <w:rsid w:val="00C16338"/>
    <w:rsid w:val="00C20207"/>
    <w:rsid w:val="00C2039A"/>
    <w:rsid w:val="00C20419"/>
    <w:rsid w:val="00C208C6"/>
    <w:rsid w:val="00C20BBA"/>
    <w:rsid w:val="00C21EC2"/>
    <w:rsid w:val="00C227D7"/>
    <w:rsid w:val="00C22921"/>
    <w:rsid w:val="00C23015"/>
    <w:rsid w:val="00C23335"/>
    <w:rsid w:val="00C23823"/>
    <w:rsid w:val="00C23D2F"/>
    <w:rsid w:val="00C23E75"/>
    <w:rsid w:val="00C24399"/>
    <w:rsid w:val="00C24F73"/>
    <w:rsid w:val="00C254E9"/>
    <w:rsid w:val="00C25925"/>
    <w:rsid w:val="00C2605A"/>
    <w:rsid w:val="00C261A6"/>
    <w:rsid w:val="00C27D8B"/>
    <w:rsid w:val="00C31389"/>
    <w:rsid w:val="00C31E6D"/>
    <w:rsid w:val="00C324A6"/>
    <w:rsid w:val="00C3267B"/>
    <w:rsid w:val="00C344D0"/>
    <w:rsid w:val="00C3492A"/>
    <w:rsid w:val="00C34DA0"/>
    <w:rsid w:val="00C35292"/>
    <w:rsid w:val="00C364DF"/>
    <w:rsid w:val="00C366F6"/>
    <w:rsid w:val="00C377A8"/>
    <w:rsid w:val="00C40140"/>
    <w:rsid w:val="00C409EC"/>
    <w:rsid w:val="00C41ED6"/>
    <w:rsid w:val="00C422B9"/>
    <w:rsid w:val="00C42A4E"/>
    <w:rsid w:val="00C4326F"/>
    <w:rsid w:val="00C43DCA"/>
    <w:rsid w:val="00C450A6"/>
    <w:rsid w:val="00C45F89"/>
    <w:rsid w:val="00C468F5"/>
    <w:rsid w:val="00C47A23"/>
    <w:rsid w:val="00C50C89"/>
    <w:rsid w:val="00C51230"/>
    <w:rsid w:val="00C51790"/>
    <w:rsid w:val="00C5286A"/>
    <w:rsid w:val="00C529EC"/>
    <w:rsid w:val="00C53CC2"/>
    <w:rsid w:val="00C54762"/>
    <w:rsid w:val="00C5499B"/>
    <w:rsid w:val="00C55022"/>
    <w:rsid w:val="00C55E4B"/>
    <w:rsid w:val="00C56E2D"/>
    <w:rsid w:val="00C57D30"/>
    <w:rsid w:val="00C57D32"/>
    <w:rsid w:val="00C6025C"/>
    <w:rsid w:val="00C62A37"/>
    <w:rsid w:val="00C63C42"/>
    <w:rsid w:val="00C644F6"/>
    <w:rsid w:val="00C64CE7"/>
    <w:rsid w:val="00C65FD6"/>
    <w:rsid w:val="00C67102"/>
    <w:rsid w:val="00C6711F"/>
    <w:rsid w:val="00C674EB"/>
    <w:rsid w:val="00C70D74"/>
    <w:rsid w:val="00C71550"/>
    <w:rsid w:val="00C728E9"/>
    <w:rsid w:val="00C72BD9"/>
    <w:rsid w:val="00C72C8C"/>
    <w:rsid w:val="00C73574"/>
    <w:rsid w:val="00C7373E"/>
    <w:rsid w:val="00C73CC4"/>
    <w:rsid w:val="00C7478A"/>
    <w:rsid w:val="00C76175"/>
    <w:rsid w:val="00C763EF"/>
    <w:rsid w:val="00C76B2F"/>
    <w:rsid w:val="00C76F09"/>
    <w:rsid w:val="00C77574"/>
    <w:rsid w:val="00C776CE"/>
    <w:rsid w:val="00C77AA8"/>
    <w:rsid w:val="00C77FFC"/>
    <w:rsid w:val="00C8084E"/>
    <w:rsid w:val="00C81177"/>
    <w:rsid w:val="00C81F25"/>
    <w:rsid w:val="00C81F30"/>
    <w:rsid w:val="00C820B3"/>
    <w:rsid w:val="00C869CF"/>
    <w:rsid w:val="00C87102"/>
    <w:rsid w:val="00C87290"/>
    <w:rsid w:val="00C879C3"/>
    <w:rsid w:val="00C905EF"/>
    <w:rsid w:val="00C907B0"/>
    <w:rsid w:val="00C92105"/>
    <w:rsid w:val="00C933DA"/>
    <w:rsid w:val="00C94900"/>
    <w:rsid w:val="00C94A09"/>
    <w:rsid w:val="00C9684B"/>
    <w:rsid w:val="00C97C58"/>
    <w:rsid w:val="00C97DA0"/>
    <w:rsid w:val="00CA40AC"/>
    <w:rsid w:val="00CA56E0"/>
    <w:rsid w:val="00CA58AB"/>
    <w:rsid w:val="00CA5CE9"/>
    <w:rsid w:val="00CA5CFC"/>
    <w:rsid w:val="00CA6CC3"/>
    <w:rsid w:val="00CA7B98"/>
    <w:rsid w:val="00CB0598"/>
    <w:rsid w:val="00CB09B5"/>
    <w:rsid w:val="00CB09C6"/>
    <w:rsid w:val="00CB1DB6"/>
    <w:rsid w:val="00CB2403"/>
    <w:rsid w:val="00CB27DD"/>
    <w:rsid w:val="00CB2BD7"/>
    <w:rsid w:val="00CB326C"/>
    <w:rsid w:val="00CB34E2"/>
    <w:rsid w:val="00CB3944"/>
    <w:rsid w:val="00CB3C1D"/>
    <w:rsid w:val="00CB405C"/>
    <w:rsid w:val="00CB577F"/>
    <w:rsid w:val="00CB6898"/>
    <w:rsid w:val="00CB7A4A"/>
    <w:rsid w:val="00CB7AEA"/>
    <w:rsid w:val="00CC02C1"/>
    <w:rsid w:val="00CC0CD7"/>
    <w:rsid w:val="00CC1C77"/>
    <w:rsid w:val="00CC2C7A"/>
    <w:rsid w:val="00CC2C92"/>
    <w:rsid w:val="00CC33DA"/>
    <w:rsid w:val="00CC4CE3"/>
    <w:rsid w:val="00CC58B6"/>
    <w:rsid w:val="00CC5954"/>
    <w:rsid w:val="00CC6523"/>
    <w:rsid w:val="00CC6E40"/>
    <w:rsid w:val="00CC728F"/>
    <w:rsid w:val="00CC775E"/>
    <w:rsid w:val="00CC78C7"/>
    <w:rsid w:val="00CD03FB"/>
    <w:rsid w:val="00CD0BDC"/>
    <w:rsid w:val="00CD1EFC"/>
    <w:rsid w:val="00CD26FC"/>
    <w:rsid w:val="00CD2CE5"/>
    <w:rsid w:val="00CD2F7A"/>
    <w:rsid w:val="00CD3F4F"/>
    <w:rsid w:val="00CD4242"/>
    <w:rsid w:val="00CD46AA"/>
    <w:rsid w:val="00CD4C85"/>
    <w:rsid w:val="00CD5B20"/>
    <w:rsid w:val="00CD75A2"/>
    <w:rsid w:val="00CE021F"/>
    <w:rsid w:val="00CE1CC1"/>
    <w:rsid w:val="00CE2645"/>
    <w:rsid w:val="00CE3E38"/>
    <w:rsid w:val="00CE48D0"/>
    <w:rsid w:val="00CE5B9E"/>
    <w:rsid w:val="00CE6D23"/>
    <w:rsid w:val="00CE7245"/>
    <w:rsid w:val="00CF01E9"/>
    <w:rsid w:val="00CF05D3"/>
    <w:rsid w:val="00CF08BE"/>
    <w:rsid w:val="00CF10AC"/>
    <w:rsid w:val="00CF125C"/>
    <w:rsid w:val="00CF2AAB"/>
    <w:rsid w:val="00CF2ADB"/>
    <w:rsid w:val="00CF3321"/>
    <w:rsid w:val="00CF333F"/>
    <w:rsid w:val="00CF364A"/>
    <w:rsid w:val="00CF3765"/>
    <w:rsid w:val="00CF3A09"/>
    <w:rsid w:val="00CF5717"/>
    <w:rsid w:val="00CF5902"/>
    <w:rsid w:val="00CF5ADB"/>
    <w:rsid w:val="00CF5FBD"/>
    <w:rsid w:val="00CF6324"/>
    <w:rsid w:val="00CF66BE"/>
    <w:rsid w:val="00CF747D"/>
    <w:rsid w:val="00CF7540"/>
    <w:rsid w:val="00CF7A3C"/>
    <w:rsid w:val="00CF7E10"/>
    <w:rsid w:val="00CF7E9F"/>
    <w:rsid w:val="00D00C04"/>
    <w:rsid w:val="00D016CE"/>
    <w:rsid w:val="00D03747"/>
    <w:rsid w:val="00D04C43"/>
    <w:rsid w:val="00D04CBF"/>
    <w:rsid w:val="00D06ADB"/>
    <w:rsid w:val="00D10116"/>
    <w:rsid w:val="00D10D3D"/>
    <w:rsid w:val="00D114B1"/>
    <w:rsid w:val="00D11A1C"/>
    <w:rsid w:val="00D11AD5"/>
    <w:rsid w:val="00D135D3"/>
    <w:rsid w:val="00D14B7D"/>
    <w:rsid w:val="00D157DD"/>
    <w:rsid w:val="00D169EF"/>
    <w:rsid w:val="00D16F84"/>
    <w:rsid w:val="00D172A6"/>
    <w:rsid w:val="00D172C6"/>
    <w:rsid w:val="00D20A70"/>
    <w:rsid w:val="00D21B8B"/>
    <w:rsid w:val="00D21DE4"/>
    <w:rsid w:val="00D221B4"/>
    <w:rsid w:val="00D22600"/>
    <w:rsid w:val="00D22DE0"/>
    <w:rsid w:val="00D232A9"/>
    <w:rsid w:val="00D2456C"/>
    <w:rsid w:val="00D246E4"/>
    <w:rsid w:val="00D27967"/>
    <w:rsid w:val="00D309E9"/>
    <w:rsid w:val="00D30FF8"/>
    <w:rsid w:val="00D32004"/>
    <w:rsid w:val="00D32426"/>
    <w:rsid w:val="00D325F2"/>
    <w:rsid w:val="00D346D7"/>
    <w:rsid w:val="00D347DD"/>
    <w:rsid w:val="00D34F47"/>
    <w:rsid w:val="00D34FE2"/>
    <w:rsid w:val="00D3544D"/>
    <w:rsid w:val="00D35B28"/>
    <w:rsid w:val="00D363A8"/>
    <w:rsid w:val="00D36C99"/>
    <w:rsid w:val="00D37E60"/>
    <w:rsid w:val="00D40172"/>
    <w:rsid w:val="00D41CEF"/>
    <w:rsid w:val="00D423FD"/>
    <w:rsid w:val="00D429DE"/>
    <w:rsid w:val="00D458E9"/>
    <w:rsid w:val="00D46807"/>
    <w:rsid w:val="00D50132"/>
    <w:rsid w:val="00D50E7B"/>
    <w:rsid w:val="00D51C30"/>
    <w:rsid w:val="00D52625"/>
    <w:rsid w:val="00D52C82"/>
    <w:rsid w:val="00D5322B"/>
    <w:rsid w:val="00D53C55"/>
    <w:rsid w:val="00D54A3B"/>
    <w:rsid w:val="00D551DF"/>
    <w:rsid w:val="00D5613E"/>
    <w:rsid w:val="00D564E3"/>
    <w:rsid w:val="00D566C6"/>
    <w:rsid w:val="00D5683B"/>
    <w:rsid w:val="00D573C4"/>
    <w:rsid w:val="00D57807"/>
    <w:rsid w:val="00D579E8"/>
    <w:rsid w:val="00D57DE8"/>
    <w:rsid w:val="00D617F4"/>
    <w:rsid w:val="00D61CF1"/>
    <w:rsid w:val="00D62139"/>
    <w:rsid w:val="00D62656"/>
    <w:rsid w:val="00D63751"/>
    <w:rsid w:val="00D63931"/>
    <w:rsid w:val="00D63B9D"/>
    <w:rsid w:val="00D63C2C"/>
    <w:rsid w:val="00D640CD"/>
    <w:rsid w:val="00D648A7"/>
    <w:rsid w:val="00D65164"/>
    <w:rsid w:val="00D652E0"/>
    <w:rsid w:val="00D65F74"/>
    <w:rsid w:val="00D66A0C"/>
    <w:rsid w:val="00D674B3"/>
    <w:rsid w:val="00D70246"/>
    <w:rsid w:val="00D702CA"/>
    <w:rsid w:val="00D70C82"/>
    <w:rsid w:val="00D7118C"/>
    <w:rsid w:val="00D72075"/>
    <w:rsid w:val="00D735F5"/>
    <w:rsid w:val="00D7372B"/>
    <w:rsid w:val="00D73AF3"/>
    <w:rsid w:val="00D74936"/>
    <w:rsid w:val="00D751DD"/>
    <w:rsid w:val="00D7590F"/>
    <w:rsid w:val="00D75DA6"/>
    <w:rsid w:val="00D76424"/>
    <w:rsid w:val="00D770DB"/>
    <w:rsid w:val="00D77441"/>
    <w:rsid w:val="00D801F2"/>
    <w:rsid w:val="00D80256"/>
    <w:rsid w:val="00D80F1A"/>
    <w:rsid w:val="00D8120D"/>
    <w:rsid w:val="00D81531"/>
    <w:rsid w:val="00D82788"/>
    <w:rsid w:val="00D82AC7"/>
    <w:rsid w:val="00D8385D"/>
    <w:rsid w:val="00D841C5"/>
    <w:rsid w:val="00D84B80"/>
    <w:rsid w:val="00D8510A"/>
    <w:rsid w:val="00D85815"/>
    <w:rsid w:val="00D8698C"/>
    <w:rsid w:val="00D86AF7"/>
    <w:rsid w:val="00D8755B"/>
    <w:rsid w:val="00D877C5"/>
    <w:rsid w:val="00D908ED"/>
    <w:rsid w:val="00D90929"/>
    <w:rsid w:val="00D90BE1"/>
    <w:rsid w:val="00D91314"/>
    <w:rsid w:val="00D9243D"/>
    <w:rsid w:val="00D92510"/>
    <w:rsid w:val="00D92C4E"/>
    <w:rsid w:val="00D92CE9"/>
    <w:rsid w:val="00D92F88"/>
    <w:rsid w:val="00D93419"/>
    <w:rsid w:val="00D937B3"/>
    <w:rsid w:val="00D94749"/>
    <w:rsid w:val="00D94A22"/>
    <w:rsid w:val="00D95018"/>
    <w:rsid w:val="00D952DC"/>
    <w:rsid w:val="00D96AE4"/>
    <w:rsid w:val="00D976EE"/>
    <w:rsid w:val="00D97FD9"/>
    <w:rsid w:val="00DA09EE"/>
    <w:rsid w:val="00DA0DED"/>
    <w:rsid w:val="00DA0E81"/>
    <w:rsid w:val="00DA1030"/>
    <w:rsid w:val="00DA11D0"/>
    <w:rsid w:val="00DA124A"/>
    <w:rsid w:val="00DA1A68"/>
    <w:rsid w:val="00DA2767"/>
    <w:rsid w:val="00DA27F7"/>
    <w:rsid w:val="00DA31DC"/>
    <w:rsid w:val="00DA42DE"/>
    <w:rsid w:val="00DA676B"/>
    <w:rsid w:val="00DA68AB"/>
    <w:rsid w:val="00DA7B46"/>
    <w:rsid w:val="00DA7FE9"/>
    <w:rsid w:val="00DB0089"/>
    <w:rsid w:val="00DB097E"/>
    <w:rsid w:val="00DB0DD8"/>
    <w:rsid w:val="00DB201E"/>
    <w:rsid w:val="00DB2DEC"/>
    <w:rsid w:val="00DB3181"/>
    <w:rsid w:val="00DB39DB"/>
    <w:rsid w:val="00DB3B54"/>
    <w:rsid w:val="00DB3D81"/>
    <w:rsid w:val="00DB3FF3"/>
    <w:rsid w:val="00DB5EE5"/>
    <w:rsid w:val="00DB65B1"/>
    <w:rsid w:val="00DB6B18"/>
    <w:rsid w:val="00DB70BE"/>
    <w:rsid w:val="00DC01B1"/>
    <w:rsid w:val="00DC023F"/>
    <w:rsid w:val="00DC02D5"/>
    <w:rsid w:val="00DC0670"/>
    <w:rsid w:val="00DC0847"/>
    <w:rsid w:val="00DC0DE5"/>
    <w:rsid w:val="00DC119D"/>
    <w:rsid w:val="00DC121C"/>
    <w:rsid w:val="00DC123B"/>
    <w:rsid w:val="00DC1ACF"/>
    <w:rsid w:val="00DC1C25"/>
    <w:rsid w:val="00DC22CD"/>
    <w:rsid w:val="00DC25D0"/>
    <w:rsid w:val="00DC27D8"/>
    <w:rsid w:val="00DC402F"/>
    <w:rsid w:val="00DC4AE6"/>
    <w:rsid w:val="00DC66AA"/>
    <w:rsid w:val="00DC71DC"/>
    <w:rsid w:val="00DC726B"/>
    <w:rsid w:val="00DC7666"/>
    <w:rsid w:val="00DD029A"/>
    <w:rsid w:val="00DD07E6"/>
    <w:rsid w:val="00DD0B9F"/>
    <w:rsid w:val="00DD1C20"/>
    <w:rsid w:val="00DD23CD"/>
    <w:rsid w:val="00DD2887"/>
    <w:rsid w:val="00DD29BB"/>
    <w:rsid w:val="00DD2DBB"/>
    <w:rsid w:val="00DD33D9"/>
    <w:rsid w:val="00DD37D6"/>
    <w:rsid w:val="00DD4039"/>
    <w:rsid w:val="00DD48BC"/>
    <w:rsid w:val="00DD683B"/>
    <w:rsid w:val="00DD6C97"/>
    <w:rsid w:val="00DE0AC3"/>
    <w:rsid w:val="00DE1B56"/>
    <w:rsid w:val="00DE2590"/>
    <w:rsid w:val="00DE31AB"/>
    <w:rsid w:val="00DE3A64"/>
    <w:rsid w:val="00DE436E"/>
    <w:rsid w:val="00DE476B"/>
    <w:rsid w:val="00DE480A"/>
    <w:rsid w:val="00DE4BFF"/>
    <w:rsid w:val="00DE5B6F"/>
    <w:rsid w:val="00DE68B6"/>
    <w:rsid w:val="00DE7698"/>
    <w:rsid w:val="00DE7E84"/>
    <w:rsid w:val="00DF10B6"/>
    <w:rsid w:val="00DF33BB"/>
    <w:rsid w:val="00DF3417"/>
    <w:rsid w:val="00DF4C07"/>
    <w:rsid w:val="00DF584C"/>
    <w:rsid w:val="00E00FBB"/>
    <w:rsid w:val="00E01431"/>
    <w:rsid w:val="00E01BC1"/>
    <w:rsid w:val="00E02EB2"/>
    <w:rsid w:val="00E03EBD"/>
    <w:rsid w:val="00E043ED"/>
    <w:rsid w:val="00E04AE9"/>
    <w:rsid w:val="00E05547"/>
    <w:rsid w:val="00E064B6"/>
    <w:rsid w:val="00E06882"/>
    <w:rsid w:val="00E06D9A"/>
    <w:rsid w:val="00E079F0"/>
    <w:rsid w:val="00E10540"/>
    <w:rsid w:val="00E106FD"/>
    <w:rsid w:val="00E10B32"/>
    <w:rsid w:val="00E1107F"/>
    <w:rsid w:val="00E11C9E"/>
    <w:rsid w:val="00E121B6"/>
    <w:rsid w:val="00E121C9"/>
    <w:rsid w:val="00E166AB"/>
    <w:rsid w:val="00E16CEB"/>
    <w:rsid w:val="00E2003C"/>
    <w:rsid w:val="00E20A03"/>
    <w:rsid w:val="00E20FB5"/>
    <w:rsid w:val="00E21A9D"/>
    <w:rsid w:val="00E21CA3"/>
    <w:rsid w:val="00E22948"/>
    <w:rsid w:val="00E23895"/>
    <w:rsid w:val="00E24505"/>
    <w:rsid w:val="00E255D0"/>
    <w:rsid w:val="00E2571F"/>
    <w:rsid w:val="00E2575E"/>
    <w:rsid w:val="00E261CA"/>
    <w:rsid w:val="00E26E62"/>
    <w:rsid w:val="00E26EBF"/>
    <w:rsid w:val="00E26F5F"/>
    <w:rsid w:val="00E27040"/>
    <w:rsid w:val="00E27B8A"/>
    <w:rsid w:val="00E32754"/>
    <w:rsid w:val="00E32DA5"/>
    <w:rsid w:val="00E330E1"/>
    <w:rsid w:val="00E331B4"/>
    <w:rsid w:val="00E340F6"/>
    <w:rsid w:val="00E3441A"/>
    <w:rsid w:val="00E34564"/>
    <w:rsid w:val="00E3661D"/>
    <w:rsid w:val="00E379B8"/>
    <w:rsid w:val="00E40A5B"/>
    <w:rsid w:val="00E41085"/>
    <w:rsid w:val="00E41B0F"/>
    <w:rsid w:val="00E41FFF"/>
    <w:rsid w:val="00E424AE"/>
    <w:rsid w:val="00E43729"/>
    <w:rsid w:val="00E4382B"/>
    <w:rsid w:val="00E43FB3"/>
    <w:rsid w:val="00E4410E"/>
    <w:rsid w:val="00E4415E"/>
    <w:rsid w:val="00E442EC"/>
    <w:rsid w:val="00E44DE6"/>
    <w:rsid w:val="00E457D1"/>
    <w:rsid w:val="00E4676F"/>
    <w:rsid w:val="00E47CE6"/>
    <w:rsid w:val="00E50819"/>
    <w:rsid w:val="00E50B86"/>
    <w:rsid w:val="00E513C5"/>
    <w:rsid w:val="00E51C6C"/>
    <w:rsid w:val="00E51EC2"/>
    <w:rsid w:val="00E520CF"/>
    <w:rsid w:val="00E53156"/>
    <w:rsid w:val="00E53185"/>
    <w:rsid w:val="00E536DE"/>
    <w:rsid w:val="00E552EF"/>
    <w:rsid w:val="00E557AF"/>
    <w:rsid w:val="00E55D95"/>
    <w:rsid w:val="00E56BAD"/>
    <w:rsid w:val="00E56CE0"/>
    <w:rsid w:val="00E56F7F"/>
    <w:rsid w:val="00E574F1"/>
    <w:rsid w:val="00E60514"/>
    <w:rsid w:val="00E611D4"/>
    <w:rsid w:val="00E6161C"/>
    <w:rsid w:val="00E62E4F"/>
    <w:rsid w:val="00E63739"/>
    <w:rsid w:val="00E63C79"/>
    <w:rsid w:val="00E63FC5"/>
    <w:rsid w:val="00E65370"/>
    <w:rsid w:val="00E66EB4"/>
    <w:rsid w:val="00E674EF"/>
    <w:rsid w:val="00E67EED"/>
    <w:rsid w:val="00E7004A"/>
    <w:rsid w:val="00E70315"/>
    <w:rsid w:val="00E7047F"/>
    <w:rsid w:val="00E70C89"/>
    <w:rsid w:val="00E70CFA"/>
    <w:rsid w:val="00E70E1C"/>
    <w:rsid w:val="00E70EEF"/>
    <w:rsid w:val="00E71A03"/>
    <w:rsid w:val="00E723A2"/>
    <w:rsid w:val="00E73264"/>
    <w:rsid w:val="00E73478"/>
    <w:rsid w:val="00E73ABF"/>
    <w:rsid w:val="00E73E81"/>
    <w:rsid w:val="00E75166"/>
    <w:rsid w:val="00E751D3"/>
    <w:rsid w:val="00E76E1F"/>
    <w:rsid w:val="00E7788B"/>
    <w:rsid w:val="00E77CE4"/>
    <w:rsid w:val="00E80E53"/>
    <w:rsid w:val="00E81117"/>
    <w:rsid w:val="00E81C19"/>
    <w:rsid w:val="00E8252C"/>
    <w:rsid w:val="00E83DE5"/>
    <w:rsid w:val="00E841EA"/>
    <w:rsid w:val="00E84CAD"/>
    <w:rsid w:val="00E84CCC"/>
    <w:rsid w:val="00E8533E"/>
    <w:rsid w:val="00E85BA2"/>
    <w:rsid w:val="00E87432"/>
    <w:rsid w:val="00E87D99"/>
    <w:rsid w:val="00E87E68"/>
    <w:rsid w:val="00E901DB"/>
    <w:rsid w:val="00E91252"/>
    <w:rsid w:val="00E913E0"/>
    <w:rsid w:val="00E91C90"/>
    <w:rsid w:val="00E91FC3"/>
    <w:rsid w:val="00E92168"/>
    <w:rsid w:val="00E938EC"/>
    <w:rsid w:val="00E939B1"/>
    <w:rsid w:val="00E952F1"/>
    <w:rsid w:val="00E95FDC"/>
    <w:rsid w:val="00E97058"/>
    <w:rsid w:val="00E9788D"/>
    <w:rsid w:val="00E97CB1"/>
    <w:rsid w:val="00EA1B79"/>
    <w:rsid w:val="00EA3A3E"/>
    <w:rsid w:val="00EA45D8"/>
    <w:rsid w:val="00EA4BC2"/>
    <w:rsid w:val="00EA4D4F"/>
    <w:rsid w:val="00EA53A3"/>
    <w:rsid w:val="00EA5664"/>
    <w:rsid w:val="00EA5ED9"/>
    <w:rsid w:val="00EA6667"/>
    <w:rsid w:val="00EA73F8"/>
    <w:rsid w:val="00EA7642"/>
    <w:rsid w:val="00EA7F5A"/>
    <w:rsid w:val="00EB0522"/>
    <w:rsid w:val="00EB22B1"/>
    <w:rsid w:val="00EB275A"/>
    <w:rsid w:val="00EB3DFB"/>
    <w:rsid w:val="00EB5EB2"/>
    <w:rsid w:val="00EB70C2"/>
    <w:rsid w:val="00EC1359"/>
    <w:rsid w:val="00EC14A2"/>
    <w:rsid w:val="00EC187C"/>
    <w:rsid w:val="00EC1AFD"/>
    <w:rsid w:val="00EC27EE"/>
    <w:rsid w:val="00EC2D3A"/>
    <w:rsid w:val="00EC3835"/>
    <w:rsid w:val="00EC4082"/>
    <w:rsid w:val="00EC48D5"/>
    <w:rsid w:val="00EC4928"/>
    <w:rsid w:val="00EC4F10"/>
    <w:rsid w:val="00EC4F1C"/>
    <w:rsid w:val="00EC5045"/>
    <w:rsid w:val="00EC518B"/>
    <w:rsid w:val="00EC67F6"/>
    <w:rsid w:val="00EC6B93"/>
    <w:rsid w:val="00EC6FF2"/>
    <w:rsid w:val="00EC78AC"/>
    <w:rsid w:val="00EC78F5"/>
    <w:rsid w:val="00ED0291"/>
    <w:rsid w:val="00ED32F6"/>
    <w:rsid w:val="00ED3917"/>
    <w:rsid w:val="00ED4BCF"/>
    <w:rsid w:val="00ED4CAD"/>
    <w:rsid w:val="00ED5F5A"/>
    <w:rsid w:val="00ED6442"/>
    <w:rsid w:val="00ED6964"/>
    <w:rsid w:val="00EE0D69"/>
    <w:rsid w:val="00EE2197"/>
    <w:rsid w:val="00EE2313"/>
    <w:rsid w:val="00EE2D8D"/>
    <w:rsid w:val="00EE312A"/>
    <w:rsid w:val="00EE5C2C"/>
    <w:rsid w:val="00EE6F94"/>
    <w:rsid w:val="00EE6FA7"/>
    <w:rsid w:val="00EE76E5"/>
    <w:rsid w:val="00EF003D"/>
    <w:rsid w:val="00EF076E"/>
    <w:rsid w:val="00EF0CD7"/>
    <w:rsid w:val="00EF112C"/>
    <w:rsid w:val="00EF13A7"/>
    <w:rsid w:val="00EF189B"/>
    <w:rsid w:val="00EF1EA5"/>
    <w:rsid w:val="00EF2509"/>
    <w:rsid w:val="00EF270F"/>
    <w:rsid w:val="00EF2BAF"/>
    <w:rsid w:val="00EF2D1A"/>
    <w:rsid w:val="00EF3540"/>
    <w:rsid w:val="00EF358F"/>
    <w:rsid w:val="00EF4B55"/>
    <w:rsid w:val="00EF4FD2"/>
    <w:rsid w:val="00EF522C"/>
    <w:rsid w:val="00EF581E"/>
    <w:rsid w:val="00EF5865"/>
    <w:rsid w:val="00EF7132"/>
    <w:rsid w:val="00EF7AEC"/>
    <w:rsid w:val="00EF7D16"/>
    <w:rsid w:val="00F000D1"/>
    <w:rsid w:val="00F00DB1"/>
    <w:rsid w:val="00F01A7F"/>
    <w:rsid w:val="00F02964"/>
    <w:rsid w:val="00F02AB2"/>
    <w:rsid w:val="00F03280"/>
    <w:rsid w:val="00F04C5D"/>
    <w:rsid w:val="00F04E18"/>
    <w:rsid w:val="00F05554"/>
    <w:rsid w:val="00F05854"/>
    <w:rsid w:val="00F062EB"/>
    <w:rsid w:val="00F06325"/>
    <w:rsid w:val="00F06B2F"/>
    <w:rsid w:val="00F06E2B"/>
    <w:rsid w:val="00F07FE9"/>
    <w:rsid w:val="00F1020D"/>
    <w:rsid w:val="00F10444"/>
    <w:rsid w:val="00F10B1E"/>
    <w:rsid w:val="00F1134D"/>
    <w:rsid w:val="00F11C46"/>
    <w:rsid w:val="00F11F89"/>
    <w:rsid w:val="00F1202F"/>
    <w:rsid w:val="00F120CB"/>
    <w:rsid w:val="00F1273F"/>
    <w:rsid w:val="00F14398"/>
    <w:rsid w:val="00F14888"/>
    <w:rsid w:val="00F14B93"/>
    <w:rsid w:val="00F14C89"/>
    <w:rsid w:val="00F15107"/>
    <w:rsid w:val="00F15235"/>
    <w:rsid w:val="00F15482"/>
    <w:rsid w:val="00F154A9"/>
    <w:rsid w:val="00F16F3F"/>
    <w:rsid w:val="00F20058"/>
    <w:rsid w:val="00F22586"/>
    <w:rsid w:val="00F22668"/>
    <w:rsid w:val="00F22738"/>
    <w:rsid w:val="00F22BCC"/>
    <w:rsid w:val="00F232F2"/>
    <w:rsid w:val="00F232F8"/>
    <w:rsid w:val="00F241A7"/>
    <w:rsid w:val="00F256C7"/>
    <w:rsid w:val="00F25F5C"/>
    <w:rsid w:val="00F2713F"/>
    <w:rsid w:val="00F27446"/>
    <w:rsid w:val="00F27BDC"/>
    <w:rsid w:val="00F27C3E"/>
    <w:rsid w:val="00F3010C"/>
    <w:rsid w:val="00F312FB"/>
    <w:rsid w:val="00F313A6"/>
    <w:rsid w:val="00F32396"/>
    <w:rsid w:val="00F32672"/>
    <w:rsid w:val="00F32A9E"/>
    <w:rsid w:val="00F33A1C"/>
    <w:rsid w:val="00F35283"/>
    <w:rsid w:val="00F35519"/>
    <w:rsid w:val="00F35583"/>
    <w:rsid w:val="00F35C27"/>
    <w:rsid w:val="00F35DB2"/>
    <w:rsid w:val="00F363DB"/>
    <w:rsid w:val="00F40E59"/>
    <w:rsid w:val="00F41081"/>
    <w:rsid w:val="00F41A11"/>
    <w:rsid w:val="00F41D98"/>
    <w:rsid w:val="00F424B7"/>
    <w:rsid w:val="00F437B2"/>
    <w:rsid w:val="00F4468A"/>
    <w:rsid w:val="00F44977"/>
    <w:rsid w:val="00F44991"/>
    <w:rsid w:val="00F46FD5"/>
    <w:rsid w:val="00F47CE9"/>
    <w:rsid w:val="00F510EB"/>
    <w:rsid w:val="00F51187"/>
    <w:rsid w:val="00F52717"/>
    <w:rsid w:val="00F52BDD"/>
    <w:rsid w:val="00F532A2"/>
    <w:rsid w:val="00F53566"/>
    <w:rsid w:val="00F53FD4"/>
    <w:rsid w:val="00F55A8E"/>
    <w:rsid w:val="00F57119"/>
    <w:rsid w:val="00F57C00"/>
    <w:rsid w:val="00F57C3A"/>
    <w:rsid w:val="00F57D81"/>
    <w:rsid w:val="00F607D6"/>
    <w:rsid w:val="00F6095A"/>
    <w:rsid w:val="00F60C81"/>
    <w:rsid w:val="00F61647"/>
    <w:rsid w:val="00F63337"/>
    <w:rsid w:val="00F63546"/>
    <w:rsid w:val="00F639CB"/>
    <w:rsid w:val="00F63BCD"/>
    <w:rsid w:val="00F6425B"/>
    <w:rsid w:val="00F64607"/>
    <w:rsid w:val="00F64794"/>
    <w:rsid w:val="00F652E3"/>
    <w:rsid w:val="00F659E6"/>
    <w:rsid w:val="00F65B58"/>
    <w:rsid w:val="00F66A25"/>
    <w:rsid w:val="00F67A8E"/>
    <w:rsid w:val="00F709BB"/>
    <w:rsid w:val="00F73309"/>
    <w:rsid w:val="00F742DD"/>
    <w:rsid w:val="00F74325"/>
    <w:rsid w:val="00F75978"/>
    <w:rsid w:val="00F77430"/>
    <w:rsid w:val="00F80ABC"/>
    <w:rsid w:val="00F812DA"/>
    <w:rsid w:val="00F82258"/>
    <w:rsid w:val="00F825EF"/>
    <w:rsid w:val="00F82D15"/>
    <w:rsid w:val="00F839A2"/>
    <w:rsid w:val="00F856E4"/>
    <w:rsid w:val="00F859F2"/>
    <w:rsid w:val="00F871B4"/>
    <w:rsid w:val="00F87308"/>
    <w:rsid w:val="00F87AE5"/>
    <w:rsid w:val="00F9180A"/>
    <w:rsid w:val="00F91B5E"/>
    <w:rsid w:val="00F91BD4"/>
    <w:rsid w:val="00F91D89"/>
    <w:rsid w:val="00F91F5C"/>
    <w:rsid w:val="00F92BD4"/>
    <w:rsid w:val="00F92EA9"/>
    <w:rsid w:val="00F932F9"/>
    <w:rsid w:val="00F93B6E"/>
    <w:rsid w:val="00F94790"/>
    <w:rsid w:val="00F94E9F"/>
    <w:rsid w:val="00F956BD"/>
    <w:rsid w:val="00F956D2"/>
    <w:rsid w:val="00F95AEA"/>
    <w:rsid w:val="00F968DB"/>
    <w:rsid w:val="00F96986"/>
    <w:rsid w:val="00FA0288"/>
    <w:rsid w:val="00FA05AC"/>
    <w:rsid w:val="00FA1115"/>
    <w:rsid w:val="00FA2BCB"/>
    <w:rsid w:val="00FA2BD8"/>
    <w:rsid w:val="00FA3D1C"/>
    <w:rsid w:val="00FA47EF"/>
    <w:rsid w:val="00FA4A54"/>
    <w:rsid w:val="00FA6E3F"/>
    <w:rsid w:val="00FB01A0"/>
    <w:rsid w:val="00FB0F32"/>
    <w:rsid w:val="00FB2FAF"/>
    <w:rsid w:val="00FB3D9D"/>
    <w:rsid w:val="00FB419D"/>
    <w:rsid w:val="00FB44B4"/>
    <w:rsid w:val="00FB4B2A"/>
    <w:rsid w:val="00FB5206"/>
    <w:rsid w:val="00FB60C6"/>
    <w:rsid w:val="00FB6904"/>
    <w:rsid w:val="00FB72AF"/>
    <w:rsid w:val="00FB7BE6"/>
    <w:rsid w:val="00FB7F48"/>
    <w:rsid w:val="00FC0075"/>
    <w:rsid w:val="00FC0345"/>
    <w:rsid w:val="00FC121B"/>
    <w:rsid w:val="00FC2811"/>
    <w:rsid w:val="00FC29CD"/>
    <w:rsid w:val="00FC3407"/>
    <w:rsid w:val="00FC4347"/>
    <w:rsid w:val="00FC4FC9"/>
    <w:rsid w:val="00FC51A2"/>
    <w:rsid w:val="00FC5AC5"/>
    <w:rsid w:val="00FC61D3"/>
    <w:rsid w:val="00FC65CA"/>
    <w:rsid w:val="00FC69A1"/>
    <w:rsid w:val="00FC7984"/>
    <w:rsid w:val="00FD0638"/>
    <w:rsid w:val="00FD0BFA"/>
    <w:rsid w:val="00FD17D7"/>
    <w:rsid w:val="00FD18B6"/>
    <w:rsid w:val="00FD1DAE"/>
    <w:rsid w:val="00FD1F7A"/>
    <w:rsid w:val="00FD21CE"/>
    <w:rsid w:val="00FD22BD"/>
    <w:rsid w:val="00FD2326"/>
    <w:rsid w:val="00FD29FD"/>
    <w:rsid w:val="00FD2B76"/>
    <w:rsid w:val="00FD2CC3"/>
    <w:rsid w:val="00FD3263"/>
    <w:rsid w:val="00FD326C"/>
    <w:rsid w:val="00FD5A55"/>
    <w:rsid w:val="00FD5DD9"/>
    <w:rsid w:val="00FD62C4"/>
    <w:rsid w:val="00FD6B8B"/>
    <w:rsid w:val="00FD71F5"/>
    <w:rsid w:val="00FD7288"/>
    <w:rsid w:val="00FD787A"/>
    <w:rsid w:val="00FD7ACB"/>
    <w:rsid w:val="00FD7DBA"/>
    <w:rsid w:val="00FE02A5"/>
    <w:rsid w:val="00FE0DBB"/>
    <w:rsid w:val="00FE11CC"/>
    <w:rsid w:val="00FE138E"/>
    <w:rsid w:val="00FE1FB9"/>
    <w:rsid w:val="00FE27D3"/>
    <w:rsid w:val="00FE283D"/>
    <w:rsid w:val="00FE33AD"/>
    <w:rsid w:val="00FE415B"/>
    <w:rsid w:val="00FE4843"/>
    <w:rsid w:val="00FE4B62"/>
    <w:rsid w:val="00FE53CD"/>
    <w:rsid w:val="00FE5B58"/>
    <w:rsid w:val="00FE60A8"/>
    <w:rsid w:val="00FE7F33"/>
    <w:rsid w:val="00FF0217"/>
    <w:rsid w:val="00FF0475"/>
    <w:rsid w:val="00FF083A"/>
    <w:rsid w:val="00FF0A74"/>
    <w:rsid w:val="00FF1155"/>
    <w:rsid w:val="00FF1E9F"/>
    <w:rsid w:val="00FF2496"/>
    <w:rsid w:val="00FF3B42"/>
    <w:rsid w:val="00FF50C2"/>
    <w:rsid w:val="00FF5CB5"/>
    <w:rsid w:val="00FF5DF3"/>
    <w:rsid w:val="00FF6740"/>
    <w:rsid w:val="00FF67BC"/>
    <w:rsid w:val="00FF76DF"/>
    <w:rsid w:val="00FF7DA0"/>
    <w:rsid w:val="02D10F01"/>
    <w:rsid w:val="03341ED0"/>
    <w:rsid w:val="044516CD"/>
    <w:rsid w:val="04B627C4"/>
    <w:rsid w:val="054B7FD5"/>
    <w:rsid w:val="05AE5825"/>
    <w:rsid w:val="05B63FC4"/>
    <w:rsid w:val="06082E3B"/>
    <w:rsid w:val="060D5C2C"/>
    <w:rsid w:val="06D62310"/>
    <w:rsid w:val="07730EDC"/>
    <w:rsid w:val="07782F7C"/>
    <w:rsid w:val="083D7EA9"/>
    <w:rsid w:val="08920D75"/>
    <w:rsid w:val="08A76F87"/>
    <w:rsid w:val="08C53EC6"/>
    <w:rsid w:val="0C546C66"/>
    <w:rsid w:val="0E1C4B7A"/>
    <w:rsid w:val="0E637E3C"/>
    <w:rsid w:val="104B1671"/>
    <w:rsid w:val="10C464C4"/>
    <w:rsid w:val="113170AA"/>
    <w:rsid w:val="12524959"/>
    <w:rsid w:val="138E5480"/>
    <w:rsid w:val="17E03B89"/>
    <w:rsid w:val="18243601"/>
    <w:rsid w:val="18AE64A3"/>
    <w:rsid w:val="19C85068"/>
    <w:rsid w:val="1D10589F"/>
    <w:rsid w:val="1D9825EE"/>
    <w:rsid w:val="1EAA7F58"/>
    <w:rsid w:val="21446F90"/>
    <w:rsid w:val="238558FA"/>
    <w:rsid w:val="238E7003"/>
    <w:rsid w:val="25EA40F8"/>
    <w:rsid w:val="26FD1A45"/>
    <w:rsid w:val="27BA323D"/>
    <w:rsid w:val="28832CD6"/>
    <w:rsid w:val="292221B9"/>
    <w:rsid w:val="29576205"/>
    <w:rsid w:val="298B2491"/>
    <w:rsid w:val="2B147424"/>
    <w:rsid w:val="2B690392"/>
    <w:rsid w:val="2C8619FE"/>
    <w:rsid w:val="2D5E0098"/>
    <w:rsid w:val="2E6062D9"/>
    <w:rsid w:val="2FCB164E"/>
    <w:rsid w:val="309648B6"/>
    <w:rsid w:val="316B5248"/>
    <w:rsid w:val="32A816B3"/>
    <w:rsid w:val="334C013F"/>
    <w:rsid w:val="3373100C"/>
    <w:rsid w:val="33D548CB"/>
    <w:rsid w:val="345235A1"/>
    <w:rsid w:val="35D03D67"/>
    <w:rsid w:val="363F61D6"/>
    <w:rsid w:val="36B01855"/>
    <w:rsid w:val="3B1E68B6"/>
    <w:rsid w:val="3C315D61"/>
    <w:rsid w:val="3E285622"/>
    <w:rsid w:val="3E6D6362"/>
    <w:rsid w:val="3EA87F91"/>
    <w:rsid w:val="3F497221"/>
    <w:rsid w:val="405E2A2F"/>
    <w:rsid w:val="42024F9A"/>
    <w:rsid w:val="438B1109"/>
    <w:rsid w:val="44C26BA8"/>
    <w:rsid w:val="45CD50BD"/>
    <w:rsid w:val="48810CF1"/>
    <w:rsid w:val="49F840FC"/>
    <w:rsid w:val="4CB51D91"/>
    <w:rsid w:val="4D174689"/>
    <w:rsid w:val="50726D88"/>
    <w:rsid w:val="52EA6AA5"/>
    <w:rsid w:val="54E34A97"/>
    <w:rsid w:val="55E174E1"/>
    <w:rsid w:val="56970AE6"/>
    <w:rsid w:val="56A05873"/>
    <w:rsid w:val="56CC48AE"/>
    <w:rsid w:val="581B3807"/>
    <w:rsid w:val="5A034E8D"/>
    <w:rsid w:val="5D195890"/>
    <w:rsid w:val="5DAF4C87"/>
    <w:rsid w:val="5FB67C10"/>
    <w:rsid w:val="60920EA2"/>
    <w:rsid w:val="62501298"/>
    <w:rsid w:val="675E7177"/>
    <w:rsid w:val="68020D6D"/>
    <w:rsid w:val="68803679"/>
    <w:rsid w:val="68B93536"/>
    <w:rsid w:val="6D5D45C1"/>
    <w:rsid w:val="6E5F6787"/>
    <w:rsid w:val="700C5CCB"/>
    <w:rsid w:val="70650D26"/>
    <w:rsid w:val="70E915B1"/>
    <w:rsid w:val="710B041A"/>
    <w:rsid w:val="72231D2E"/>
    <w:rsid w:val="725D5598"/>
    <w:rsid w:val="73147573"/>
    <w:rsid w:val="733159AC"/>
    <w:rsid w:val="744E5C2D"/>
    <w:rsid w:val="75C73B1B"/>
    <w:rsid w:val="765C3C70"/>
    <w:rsid w:val="765E49F4"/>
    <w:rsid w:val="77F942DF"/>
    <w:rsid w:val="7BDC7F0F"/>
    <w:rsid w:val="7C785B17"/>
    <w:rsid w:val="7D5D78D6"/>
    <w:rsid w:val="7F08717C"/>
    <w:rsid w:val="7F5A0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683A6FC"/>
  <w15:docId w15:val="{B0D55FC4-D0F4-4FB9-BB11-314EDD7AB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urier New" w:eastAsia="微软雅黑" w:hAnsi="Courier New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uiPriority="0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0" w:lineRule="atLeast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pageBreakBefore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eastAsia="宋体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eastAsia="宋体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qFormat/>
    <w:pPr>
      <w:widowControl/>
      <w:spacing w:after="100" w:line="259" w:lineRule="auto"/>
      <w:ind w:left="132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a3">
    <w:name w:val="Document Map"/>
    <w:basedOn w:val="a"/>
    <w:link w:val="a4"/>
    <w:uiPriority w:val="99"/>
    <w:unhideWhenUsed/>
    <w:qFormat/>
    <w:rPr>
      <w:rFonts w:ascii="宋体" w:eastAsia="宋体"/>
      <w:sz w:val="18"/>
      <w:szCs w:val="18"/>
    </w:rPr>
  </w:style>
  <w:style w:type="paragraph" w:styleId="a5">
    <w:name w:val="annotation text"/>
    <w:basedOn w:val="a"/>
    <w:link w:val="a6"/>
    <w:uiPriority w:val="99"/>
    <w:unhideWhenUsed/>
    <w:qFormat/>
    <w:pPr>
      <w:jc w:val="left"/>
    </w:pPr>
  </w:style>
  <w:style w:type="paragraph" w:styleId="2">
    <w:name w:val="List Bullet 2"/>
    <w:basedOn w:val="a"/>
    <w:qFormat/>
    <w:pPr>
      <w:widowControl/>
      <w:numPr>
        <w:numId w:val="2"/>
      </w:numPr>
      <w:spacing w:line="288" w:lineRule="auto"/>
      <w:jc w:val="left"/>
    </w:pPr>
    <w:rPr>
      <w:rFonts w:ascii="Times New Roman" w:eastAsia="Arial" w:hAnsi="Times New Roman"/>
      <w:kern w:val="0"/>
      <w:sz w:val="24"/>
      <w:szCs w:val="24"/>
    </w:rPr>
  </w:style>
  <w:style w:type="paragraph" w:styleId="TOC5">
    <w:name w:val="toc 5"/>
    <w:basedOn w:val="a"/>
    <w:next w:val="a"/>
    <w:uiPriority w:val="39"/>
    <w:unhideWhenUsed/>
    <w:qFormat/>
    <w:pPr>
      <w:widowControl/>
      <w:spacing w:after="100" w:line="259" w:lineRule="auto"/>
      <w:ind w:left="88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widowControl/>
      <w:spacing w:after="100" w:line="259" w:lineRule="auto"/>
      <w:ind w:left="154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a7">
    <w:name w:val="Balloon Text"/>
    <w:basedOn w:val="a"/>
    <w:link w:val="a8"/>
    <w:uiPriority w:val="99"/>
    <w:unhideWhenUsed/>
    <w:qFormat/>
    <w:rPr>
      <w:sz w:val="18"/>
      <w:szCs w:val="18"/>
    </w:rPr>
  </w:style>
  <w:style w:type="paragraph" w:styleId="a9">
    <w:name w:val="footer"/>
    <w:basedOn w:val="a"/>
    <w:link w:val="aa"/>
    <w:qFormat/>
    <w:pPr>
      <w:widowControl/>
      <w:tabs>
        <w:tab w:val="center" w:pos="4320"/>
        <w:tab w:val="right" w:pos="8640"/>
      </w:tabs>
      <w:spacing w:line="288" w:lineRule="auto"/>
      <w:jc w:val="left"/>
    </w:pPr>
    <w:rPr>
      <w:rFonts w:ascii="Times New Roman" w:eastAsia="Arial" w:hAnsi="Times New Roman"/>
      <w:kern w:val="0"/>
      <w:sz w:val="24"/>
      <w:szCs w:val="24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4">
    <w:name w:val="toc 4"/>
    <w:basedOn w:val="a"/>
    <w:next w:val="a"/>
    <w:uiPriority w:val="39"/>
    <w:unhideWhenUsed/>
    <w:qFormat/>
    <w:pPr>
      <w:widowControl/>
      <w:spacing w:after="100" w:line="259" w:lineRule="auto"/>
      <w:ind w:left="66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TOC6">
    <w:name w:val="toc 6"/>
    <w:basedOn w:val="a"/>
    <w:next w:val="a"/>
    <w:uiPriority w:val="39"/>
    <w:unhideWhenUsed/>
    <w:qFormat/>
    <w:pPr>
      <w:widowControl/>
      <w:spacing w:after="100" w:line="259" w:lineRule="auto"/>
      <w:ind w:left="110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widowControl/>
      <w:spacing w:after="100" w:line="259" w:lineRule="auto"/>
      <w:ind w:left="176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eastAsia="Times New Roman" w:cs="Courier New"/>
      <w:kern w:val="0"/>
      <w:sz w:val="20"/>
      <w:szCs w:val="20"/>
    </w:rPr>
  </w:style>
  <w:style w:type="paragraph" w:styleId="ad">
    <w:name w:val="Normal (Web)"/>
    <w:basedOn w:val="a"/>
    <w:uiPriority w:val="99"/>
    <w:unhideWhenUsed/>
    <w:qFormat/>
    <w:pPr>
      <w:widowControl/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kern w:val="0"/>
      <w:sz w:val="24"/>
      <w:szCs w:val="24"/>
    </w:rPr>
  </w:style>
  <w:style w:type="paragraph" w:styleId="ae">
    <w:name w:val="annotation subject"/>
    <w:basedOn w:val="a5"/>
    <w:next w:val="a5"/>
    <w:link w:val="af"/>
    <w:uiPriority w:val="99"/>
    <w:unhideWhenUsed/>
    <w:qFormat/>
    <w:rPr>
      <w:b/>
      <w:bCs/>
    </w:rPr>
  </w:style>
  <w:style w:type="table" w:styleId="af0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Strong"/>
    <w:basedOn w:val="a0"/>
    <w:uiPriority w:val="22"/>
    <w:qFormat/>
    <w:rPr>
      <w:b/>
      <w:bCs/>
    </w:rPr>
  </w:style>
  <w:style w:type="character" w:styleId="af2">
    <w:name w:val="FollowedHyperlink"/>
    <w:basedOn w:val="a0"/>
    <w:uiPriority w:val="99"/>
    <w:unhideWhenUsed/>
    <w:qFormat/>
    <w:rPr>
      <w:color w:val="800080" w:themeColor="followedHyperlink"/>
      <w:u w:val="single"/>
    </w:rPr>
  </w:style>
  <w:style w:type="character" w:styleId="af3">
    <w:name w:val="Hyperlink"/>
    <w:uiPriority w:val="99"/>
    <w:unhideWhenUsed/>
    <w:qFormat/>
    <w:rPr>
      <w:color w:val="0000FF"/>
      <w:u w:val="single"/>
    </w:rPr>
  </w:style>
  <w:style w:type="character" w:styleId="HTML1">
    <w:name w:val="HTML Code"/>
    <w:basedOn w:val="a0"/>
    <w:uiPriority w:val="99"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af4">
    <w:name w:val="annotation reference"/>
    <w:basedOn w:val="a0"/>
    <w:uiPriority w:val="99"/>
    <w:unhideWhenUsed/>
    <w:qFormat/>
    <w:rPr>
      <w:sz w:val="21"/>
      <w:szCs w:val="21"/>
    </w:rPr>
  </w:style>
  <w:style w:type="character" w:customStyle="1" w:styleId="10">
    <w:name w:val="标题 1 字符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1">
    <w:name w:val="标题 2 字符"/>
    <w:link w:val="20"/>
    <w:uiPriority w:val="9"/>
    <w:qFormat/>
    <w:rPr>
      <w:rFonts w:ascii="Cambria" w:eastAsia="宋体" w:hAnsi="Cambria"/>
      <w:b/>
      <w:bCs/>
      <w:kern w:val="2"/>
      <w:sz w:val="32"/>
      <w:szCs w:val="32"/>
    </w:rPr>
  </w:style>
  <w:style w:type="character" w:customStyle="1" w:styleId="30">
    <w:name w:val="标题 3 字符"/>
    <w:link w:val="3"/>
    <w:uiPriority w:val="9"/>
    <w:qFormat/>
    <w:rPr>
      <w:b/>
      <w:bCs/>
      <w:kern w:val="2"/>
      <w:sz w:val="32"/>
      <w:szCs w:val="32"/>
    </w:rPr>
  </w:style>
  <w:style w:type="character" w:customStyle="1" w:styleId="40">
    <w:name w:val="标题 4 字符"/>
    <w:link w:val="4"/>
    <w:uiPriority w:val="9"/>
    <w:qFormat/>
    <w:rPr>
      <w:rFonts w:ascii="Cambria" w:eastAsia="宋体" w:hAnsi="Cambria"/>
      <w:b/>
      <w:bCs/>
      <w:kern w:val="2"/>
      <w:sz w:val="28"/>
      <w:szCs w:val="28"/>
    </w:rPr>
  </w:style>
  <w:style w:type="character" w:customStyle="1" w:styleId="50">
    <w:name w:val="标题 5 字符"/>
    <w:link w:val="5"/>
    <w:uiPriority w:val="9"/>
    <w:qFormat/>
    <w:rPr>
      <w:b/>
      <w:bCs/>
      <w:kern w:val="2"/>
      <w:sz w:val="28"/>
      <w:szCs w:val="28"/>
    </w:rPr>
  </w:style>
  <w:style w:type="character" w:customStyle="1" w:styleId="aa">
    <w:name w:val="页脚 字符"/>
    <w:link w:val="a9"/>
    <w:qFormat/>
    <w:rPr>
      <w:rFonts w:ascii="Times New Roman" w:eastAsia="Arial" w:hAnsi="Times New Roman" w:cs="Times New Roman"/>
      <w:kern w:val="0"/>
      <w:sz w:val="24"/>
      <w:szCs w:val="24"/>
    </w:rPr>
  </w:style>
  <w:style w:type="character" w:customStyle="1" w:styleId="a4">
    <w:name w:val="文档结构图 字符"/>
    <w:link w:val="a3"/>
    <w:uiPriority w:val="99"/>
    <w:semiHidden/>
    <w:qFormat/>
    <w:rPr>
      <w:rFonts w:ascii="宋体" w:eastAsia="宋体"/>
      <w:sz w:val="18"/>
      <w:szCs w:val="18"/>
    </w:rPr>
  </w:style>
  <w:style w:type="paragraph" w:customStyle="1" w:styleId="xl24">
    <w:name w:val="xl24"/>
    <w:basedOn w:val="a"/>
    <w:qFormat/>
    <w:pPr>
      <w:widowControl/>
      <w:spacing w:before="100" w:beforeAutospacing="1" w:after="100" w:afterAutospacing="1" w:line="288" w:lineRule="auto"/>
      <w:jc w:val="center"/>
    </w:pPr>
    <w:rPr>
      <w:rFonts w:ascii="宋体" w:eastAsia="宋体" w:hAnsi="宋体"/>
      <w:kern w:val="0"/>
      <w:sz w:val="24"/>
      <w:szCs w:val="24"/>
      <w:lang w:eastAsia="en-US"/>
    </w:rPr>
  </w:style>
  <w:style w:type="character" w:customStyle="1" w:styleId="ac">
    <w:name w:val="页眉 字符"/>
    <w:link w:val="ab"/>
    <w:uiPriority w:val="99"/>
    <w:qFormat/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qFormat/>
    <w:rPr>
      <w:sz w:val="18"/>
      <w:szCs w:val="18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eastAsia="宋体" w:hAnsi="Cambria"/>
      <w:color w:val="365F91"/>
      <w:kern w:val="0"/>
      <w:sz w:val="28"/>
      <w:szCs w:val="28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itemlist">
    <w:name w:val="itemlist"/>
    <w:basedOn w:val="a"/>
    <w:qFormat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bleDescription">
    <w:name w:val="Table Description"/>
    <w:next w:val="a"/>
    <w:qFormat/>
    <w:pPr>
      <w:keepNext/>
      <w:numPr>
        <w:ilvl w:val="6"/>
        <w:numId w:val="3"/>
      </w:numPr>
      <w:snapToGrid w:val="0"/>
      <w:spacing w:before="160" w:after="80"/>
      <w:jc w:val="center"/>
    </w:pPr>
    <w:rPr>
      <w:rFonts w:ascii="Arial" w:eastAsia="黑体" w:hAnsi="Arial"/>
      <w:sz w:val="18"/>
    </w:rPr>
  </w:style>
  <w:style w:type="paragraph" w:customStyle="1" w:styleId="Command">
    <w:name w:val="Command"/>
    <w:qFormat/>
    <w:pPr>
      <w:spacing w:before="160" w:after="160"/>
    </w:pPr>
    <w:rPr>
      <w:rFonts w:ascii="Arial" w:eastAsia="黑体" w:hAnsi="Arial"/>
      <w:sz w:val="21"/>
    </w:rPr>
  </w:style>
  <w:style w:type="paragraph" w:customStyle="1" w:styleId="TerminalDisplay">
    <w:name w:val="Terminal Display"/>
    <w:qFormat/>
    <w:pPr>
      <w:widowControl w:val="0"/>
      <w:ind w:left="1134"/>
      <w:jc w:val="both"/>
    </w:pPr>
    <w:rPr>
      <w:rFonts w:eastAsia="宋体"/>
      <w:sz w:val="17"/>
    </w:rPr>
  </w:style>
  <w:style w:type="paragraph" w:customStyle="1" w:styleId="TableHeading">
    <w:name w:val="Table Heading"/>
    <w:qFormat/>
    <w:pPr>
      <w:keepNext/>
      <w:snapToGrid w:val="0"/>
      <w:spacing w:before="80" w:after="80"/>
      <w:jc w:val="center"/>
    </w:pPr>
    <w:rPr>
      <w:rFonts w:ascii="Arial" w:eastAsia="黑体" w:hAnsi="Arial"/>
      <w:sz w:val="18"/>
    </w:rPr>
  </w:style>
  <w:style w:type="paragraph" w:customStyle="1" w:styleId="Default">
    <w:name w:val="Default"/>
    <w:link w:val="DefaultChar"/>
    <w:uiPriority w:val="99"/>
    <w:qFormat/>
    <w:pPr>
      <w:widowControl w:val="0"/>
      <w:autoSpaceDE w:val="0"/>
      <w:autoSpaceDN w:val="0"/>
      <w:adjustRightInd w:val="0"/>
    </w:pPr>
    <w:rPr>
      <w:rFonts w:ascii="Arial" w:eastAsia="宋体" w:hAnsi="Arial" w:cs="Arial"/>
      <w:color w:val="000000"/>
      <w:sz w:val="24"/>
      <w:szCs w:val="24"/>
    </w:rPr>
  </w:style>
  <w:style w:type="character" w:customStyle="1" w:styleId="DefaultChar">
    <w:name w:val="Default Char"/>
    <w:link w:val="Default"/>
    <w:uiPriority w:val="99"/>
    <w:qFormat/>
    <w:rPr>
      <w:rFonts w:ascii="Arial" w:eastAsia="宋体" w:hAnsi="Arial" w:cs="Arial"/>
      <w:color w:val="00000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qFormat/>
    <w:rPr>
      <w:rFonts w:eastAsia="Times New Roman" w:cs="Courier New"/>
    </w:rPr>
  </w:style>
  <w:style w:type="character" w:customStyle="1" w:styleId="top11">
    <w:name w:val="top11"/>
    <w:basedOn w:val="a0"/>
    <w:qFormat/>
  </w:style>
  <w:style w:type="character" w:customStyle="1" w:styleId="tcnt">
    <w:name w:val="tcnt"/>
    <w:basedOn w:val="a0"/>
    <w:qFormat/>
  </w:style>
  <w:style w:type="character" w:customStyle="1" w:styleId="hps">
    <w:name w:val="hps"/>
    <w:basedOn w:val="a0"/>
    <w:qFormat/>
  </w:style>
  <w:style w:type="character" w:customStyle="1" w:styleId="a6">
    <w:name w:val="批注文字 字符"/>
    <w:basedOn w:val="a0"/>
    <w:link w:val="a5"/>
    <w:uiPriority w:val="99"/>
    <w:semiHidden/>
    <w:qFormat/>
    <w:rPr>
      <w:kern w:val="2"/>
      <w:sz w:val="21"/>
      <w:szCs w:val="22"/>
    </w:rPr>
  </w:style>
  <w:style w:type="character" w:customStyle="1" w:styleId="af">
    <w:name w:val="批注主题 字符"/>
    <w:basedOn w:val="a6"/>
    <w:link w:val="ae"/>
    <w:uiPriority w:val="99"/>
    <w:semiHidden/>
    <w:qFormat/>
    <w:rPr>
      <w:b/>
      <w:bCs/>
      <w:kern w:val="2"/>
      <w:sz w:val="21"/>
      <w:szCs w:val="22"/>
    </w:rPr>
  </w:style>
  <w:style w:type="paragraph" w:styleId="af5">
    <w:name w:val="List Paragraph"/>
    <w:basedOn w:val="a"/>
    <w:uiPriority w:val="34"/>
    <w:qFormat/>
    <w:pPr>
      <w:ind w:firstLineChars="200" w:firstLine="420"/>
    </w:pPr>
  </w:style>
  <w:style w:type="character" w:customStyle="1" w:styleId="12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weixin.beyondscreen.com/site/techlogin.html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y%20documents\DocumentTemplete\JHW&#24320;&#21457;&#25991;&#26723;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2D4323A-201A-4138-81F1-2667D7E5BE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JHW开发文档模板.dotx</Template>
  <TotalTime>9</TotalTime>
  <Pages>28</Pages>
  <Words>1284</Words>
  <Characters>7319</Characters>
  <Application>Microsoft Office Word</Application>
  <DocSecurity>0</DocSecurity>
  <Lines>60</Lines>
  <Paragraphs>17</Paragraphs>
  <ScaleCrop>false</ScaleCrop>
  <Company>金宏威</Company>
  <LinksUpToDate>false</LinksUpToDate>
  <CharactersWithSpaces>8586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Lancelot</dc:creator>
  <cp:lastModifiedBy>Rainman</cp:lastModifiedBy>
  <cp:revision>12</cp:revision>
  <dcterms:created xsi:type="dcterms:W3CDTF">2020-09-02T06:37:00Z</dcterms:created>
  <dcterms:modified xsi:type="dcterms:W3CDTF">2021-05-07T08:14:00Z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2052-11.1.0.10397</vt:lpwstr>
  </property>
  <property fmtid="{D5CDD505-2E9C-101B-9397-08002B2CF9AE}" pid="3" name="ICV">
    <vt:lpwstr>BFE7F4ABCCBE4159B5A4212C14F829DD</vt:lpwstr>
  </property>
</Properties>
</file>